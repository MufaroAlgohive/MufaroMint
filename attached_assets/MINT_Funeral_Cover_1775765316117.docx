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1BCB" w14:textId="77777777" w:rsidR="00EA4C11" w:rsidRPr="00EA4C11" w:rsidRDefault="00EA4C11" w:rsidP="00EA4C1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MINT Funeral Cover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Dignity. Protection. Peace of Mind.</w:t>
      </w:r>
    </w:p>
    <w:p w14:paraId="08FD1231" w14:textId="77777777" w:rsidR="00EA4C11" w:rsidRPr="00EA4C11" w:rsidRDefault="00EA4C11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 Mint, we believe funeral cover should do more than pay a claim. It should protect the people who matter most, support families when they need help most, and provide a modern, trusted way to manage cover for yourself, your spouse, and your children.</w:t>
      </w:r>
    </w:p>
    <w:p w14:paraId="6FAF944D" w14:textId="77777777" w:rsidR="00EA4C11" w:rsidRPr="00EA4C11" w:rsidRDefault="00EA4C11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Our funeral cover solutions are designed for individuals, families, stokvels, churches, funeral </w:t>
      </w:r>
      <w:proofErr w:type="spellStart"/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parlours</w:t>
      </w:r>
      <w:proofErr w:type="spellEnd"/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community groups. Through our administration and policy infrastructure, members benefit from structured funeral cover, flexible plan options, digital onboarding, and simplified payment and policy management. The </w:t>
      </w:r>
      <w:proofErr w:type="spellStart"/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Genlife</w:t>
      </w:r>
      <w:proofErr w:type="spellEnd"/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-backed administration model in the source document also supports cloud-based software, agent management, client login, document upload, integrated payments, and policy certificate generation.</w:t>
      </w:r>
    </w:p>
    <w:p w14:paraId="3DD93826" w14:textId="77777777" w:rsidR="00EA4C11" w:rsidRPr="00EA4C11" w:rsidRDefault="00EA4C11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Important note for final design: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Insert your confirmed regulated wording here once you send it:</w:t>
      </w:r>
    </w:p>
    <w:p w14:paraId="514BCC1E" w14:textId="425789D2" w:rsidR="00EA4C11" w:rsidRPr="00EA4C11" w:rsidRDefault="00EA4C11" w:rsidP="00EA4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Mint FSP Number: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55118</w:t>
      </w:r>
    </w:p>
    <w:p w14:paraId="63E26B38" w14:textId="77777777" w:rsidR="00EA4C11" w:rsidRPr="00EA4C11" w:rsidRDefault="00EA4C11" w:rsidP="00EA4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Underwriter / insurer: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[confirm exact legal entity] </w:t>
      </w:r>
    </w:p>
    <w:p w14:paraId="0ADEB4D2" w14:textId="334F0B37" w:rsidR="00EA4C11" w:rsidRP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CCB9CF4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1) Single Member Plans</w:t>
      </w:r>
    </w:p>
    <w:p w14:paraId="6A6E4A3A" w14:textId="50D44760" w:rsidR="007466D4" w:rsidRPr="007466D4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18 to 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44E9FCFE" w14:textId="77777777" w:rsidTr="00EA4C11">
        <w:tc>
          <w:tcPr>
            <w:tcW w:w="0" w:type="auto"/>
            <w:hideMark/>
          </w:tcPr>
          <w:p w14:paraId="617B4E1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52709AA8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425F8B1C" w14:textId="77777777" w:rsidTr="00EA4C11">
        <w:tc>
          <w:tcPr>
            <w:tcW w:w="0" w:type="auto"/>
            <w:hideMark/>
          </w:tcPr>
          <w:p w14:paraId="5F9B6D9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68C756F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R65.57</w:t>
            </w:r>
          </w:p>
        </w:tc>
      </w:tr>
      <w:tr w:rsidR="00EA4C11" w:rsidRPr="00EA4C11" w14:paraId="7231CE84" w14:textId="77777777" w:rsidTr="00EA4C11">
        <w:tc>
          <w:tcPr>
            <w:tcW w:w="0" w:type="auto"/>
            <w:hideMark/>
          </w:tcPr>
          <w:p w14:paraId="66687B0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51457F4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R75.60</w:t>
            </w:r>
          </w:p>
        </w:tc>
      </w:tr>
      <w:tr w:rsidR="00EA4C11" w:rsidRPr="00EA4C11" w14:paraId="74320FA7" w14:textId="77777777" w:rsidTr="00EA4C11">
        <w:tc>
          <w:tcPr>
            <w:tcW w:w="0" w:type="auto"/>
            <w:hideMark/>
          </w:tcPr>
          <w:p w14:paraId="7BCC8F7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71A8CFA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R79.60</w:t>
            </w:r>
          </w:p>
        </w:tc>
      </w:tr>
      <w:tr w:rsidR="00EA4C11" w:rsidRPr="00EA4C11" w14:paraId="6F0AF7B4" w14:textId="77777777" w:rsidTr="00EA4C11">
        <w:tc>
          <w:tcPr>
            <w:tcW w:w="0" w:type="auto"/>
            <w:hideMark/>
          </w:tcPr>
          <w:p w14:paraId="3F8F747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7D743B1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R85.50</w:t>
            </w:r>
          </w:p>
        </w:tc>
      </w:tr>
      <w:tr w:rsidR="00EA4C11" w:rsidRPr="00EA4C11" w14:paraId="3122726E" w14:textId="77777777" w:rsidTr="00EA4C11">
        <w:tc>
          <w:tcPr>
            <w:tcW w:w="0" w:type="auto"/>
            <w:hideMark/>
          </w:tcPr>
          <w:p w14:paraId="12CDB04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77EF447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R91.54</w:t>
            </w:r>
          </w:p>
        </w:tc>
      </w:tr>
      <w:tr w:rsidR="00EA4C11" w:rsidRPr="00EA4C11" w14:paraId="4D317485" w14:textId="77777777" w:rsidTr="00EA4C11">
        <w:tc>
          <w:tcPr>
            <w:tcW w:w="0" w:type="auto"/>
            <w:hideMark/>
          </w:tcPr>
          <w:p w14:paraId="118CC0B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5FC96B9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R132.36</w:t>
            </w:r>
          </w:p>
        </w:tc>
      </w:tr>
      <w:tr w:rsidR="00EA4C11" w:rsidRPr="00EA4C11" w14:paraId="48A534BE" w14:textId="77777777" w:rsidTr="00EA4C11">
        <w:tc>
          <w:tcPr>
            <w:tcW w:w="0" w:type="auto"/>
            <w:hideMark/>
          </w:tcPr>
          <w:p w14:paraId="7D4FE50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7D12787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R133.02</w:t>
            </w:r>
          </w:p>
        </w:tc>
      </w:tr>
      <w:tr w:rsidR="00EA4C11" w:rsidRPr="00EA4C11" w14:paraId="5096DC04" w14:textId="77777777" w:rsidTr="00EA4C11">
        <w:tc>
          <w:tcPr>
            <w:tcW w:w="0" w:type="auto"/>
            <w:hideMark/>
          </w:tcPr>
          <w:p w14:paraId="04E5351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6831910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R192.36</w:t>
            </w:r>
          </w:p>
        </w:tc>
      </w:tr>
      <w:tr w:rsidR="00EA4C11" w:rsidRPr="00EA4C11" w14:paraId="5779C5D9" w14:textId="77777777" w:rsidTr="00EA4C11">
        <w:tc>
          <w:tcPr>
            <w:tcW w:w="0" w:type="auto"/>
            <w:hideMark/>
          </w:tcPr>
          <w:p w14:paraId="4683710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3B94D34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R251.66</w:t>
            </w:r>
          </w:p>
        </w:tc>
      </w:tr>
    </w:tbl>
    <w:p w14:paraId="758CD911" w14:textId="77777777" w:rsid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7D1CE139" w14:textId="77777777" w:rsidR="00BF40E8" w:rsidRDefault="00BF40E8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0FE4176E" w14:textId="77777777" w:rsidR="00BF40E8" w:rsidRDefault="00BF40E8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75A7F01E" w14:textId="5747B8E4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Age 66 to 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04412B2E" w14:textId="77777777" w:rsidTr="00EA4C11">
        <w:tc>
          <w:tcPr>
            <w:tcW w:w="0" w:type="auto"/>
            <w:hideMark/>
          </w:tcPr>
          <w:p w14:paraId="46B3AA6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759C3243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12CDB0F9" w14:textId="77777777" w:rsidTr="00EA4C11">
        <w:tc>
          <w:tcPr>
            <w:tcW w:w="0" w:type="auto"/>
            <w:hideMark/>
          </w:tcPr>
          <w:p w14:paraId="53223A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6324B8A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R185.36</w:t>
            </w:r>
          </w:p>
        </w:tc>
      </w:tr>
      <w:tr w:rsidR="00EA4C11" w:rsidRPr="00EA4C11" w14:paraId="07F74697" w14:textId="77777777" w:rsidTr="00EA4C11">
        <w:tc>
          <w:tcPr>
            <w:tcW w:w="0" w:type="auto"/>
            <w:hideMark/>
          </w:tcPr>
          <w:p w14:paraId="780AF80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57DB026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R214.04</w:t>
            </w:r>
          </w:p>
        </w:tc>
      </w:tr>
      <w:tr w:rsidR="00EA4C11" w:rsidRPr="00EA4C11" w14:paraId="1759FD53" w14:textId="77777777" w:rsidTr="00EA4C11">
        <w:tc>
          <w:tcPr>
            <w:tcW w:w="0" w:type="auto"/>
            <w:hideMark/>
          </w:tcPr>
          <w:p w14:paraId="345BD24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419F4D0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R225.52</w:t>
            </w:r>
          </w:p>
        </w:tc>
      </w:tr>
      <w:tr w:rsidR="00EA4C11" w:rsidRPr="00EA4C11" w14:paraId="20E0F4C5" w14:textId="77777777" w:rsidTr="00EA4C11">
        <w:tc>
          <w:tcPr>
            <w:tcW w:w="0" w:type="auto"/>
            <w:hideMark/>
          </w:tcPr>
          <w:p w14:paraId="72582A7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3B615AB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R242.75</w:t>
            </w:r>
          </w:p>
        </w:tc>
      </w:tr>
      <w:tr w:rsidR="00EA4C11" w:rsidRPr="00EA4C11" w14:paraId="678FE6E4" w14:textId="77777777" w:rsidTr="00EA4C11">
        <w:tc>
          <w:tcPr>
            <w:tcW w:w="0" w:type="auto"/>
            <w:hideMark/>
          </w:tcPr>
          <w:p w14:paraId="711AF37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31FA3A0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R259.97</w:t>
            </w:r>
          </w:p>
        </w:tc>
      </w:tr>
      <w:tr w:rsidR="00EA4C11" w:rsidRPr="00EA4C11" w14:paraId="68C5216A" w14:textId="77777777" w:rsidTr="00EA4C11">
        <w:tc>
          <w:tcPr>
            <w:tcW w:w="0" w:type="auto"/>
            <w:hideMark/>
          </w:tcPr>
          <w:p w14:paraId="1699B15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213426E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R272.09</w:t>
            </w:r>
          </w:p>
        </w:tc>
      </w:tr>
      <w:tr w:rsidR="00EA4C11" w:rsidRPr="00EA4C11" w14:paraId="57D9360C" w14:textId="77777777" w:rsidTr="00EA4C11">
        <w:tc>
          <w:tcPr>
            <w:tcW w:w="0" w:type="auto"/>
            <w:hideMark/>
          </w:tcPr>
          <w:p w14:paraId="6D9FD3D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278FEF3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R288.22</w:t>
            </w:r>
          </w:p>
        </w:tc>
      </w:tr>
      <w:tr w:rsidR="00EA4C11" w:rsidRPr="00EA4C11" w14:paraId="573E6D47" w14:textId="77777777" w:rsidTr="00EA4C11">
        <w:tc>
          <w:tcPr>
            <w:tcW w:w="0" w:type="auto"/>
            <w:hideMark/>
          </w:tcPr>
          <w:p w14:paraId="42FB4A1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3D573FF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R328.58</w:t>
            </w:r>
          </w:p>
        </w:tc>
      </w:tr>
      <w:tr w:rsidR="00EA4C11" w:rsidRPr="00EA4C11" w14:paraId="0B4831D5" w14:textId="77777777" w:rsidTr="00EA4C11">
        <w:tc>
          <w:tcPr>
            <w:tcW w:w="0" w:type="auto"/>
            <w:hideMark/>
          </w:tcPr>
          <w:p w14:paraId="10F3289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5B69F77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R368.91</w:t>
            </w:r>
          </w:p>
        </w:tc>
      </w:tr>
    </w:tbl>
    <w:p w14:paraId="6BAC6D6D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71 to 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1394E302" w14:textId="77777777" w:rsidTr="00EA4C11">
        <w:tc>
          <w:tcPr>
            <w:tcW w:w="0" w:type="auto"/>
            <w:hideMark/>
          </w:tcPr>
          <w:p w14:paraId="50EEDF84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77019A99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73671B3E" w14:textId="77777777" w:rsidTr="00EA4C11">
        <w:tc>
          <w:tcPr>
            <w:tcW w:w="0" w:type="auto"/>
            <w:hideMark/>
          </w:tcPr>
          <w:p w14:paraId="51D58E2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08BA6FF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R274.43</w:t>
            </w:r>
          </w:p>
        </w:tc>
      </w:tr>
      <w:tr w:rsidR="00EA4C11" w:rsidRPr="00EA4C11" w14:paraId="27197985" w14:textId="77777777" w:rsidTr="00EA4C11">
        <w:tc>
          <w:tcPr>
            <w:tcW w:w="0" w:type="auto"/>
            <w:hideMark/>
          </w:tcPr>
          <w:p w14:paraId="558D0DA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1F51FB1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R320.83</w:t>
            </w:r>
          </w:p>
        </w:tc>
      </w:tr>
      <w:tr w:rsidR="00EA4C11" w:rsidRPr="00EA4C11" w14:paraId="5DFD4A43" w14:textId="77777777" w:rsidTr="00EA4C11">
        <w:tc>
          <w:tcPr>
            <w:tcW w:w="0" w:type="auto"/>
            <w:hideMark/>
          </w:tcPr>
          <w:p w14:paraId="17579B9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16F8B32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R338.84</w:t>
            </w:r>
          </w:p>
        </w:tc>
      </w:tr>
      <w:tr w:rsidR="00EA4C11" w:rsidRPr="00EA4C11" w14:paraId="6EBA5CF3" w14:textId="77777777" w:rsidTr="00EA4C11">
        <w:tc>
          <w:tcPr>
            <w:tcW w:w="0" w:type="auto"/>
            <w:hideMark/>
          </w:tcPr>
          <w:p w14:paraId="5916D28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5B97EF0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R365.90</w:t>
            </w:r>
          </w:p>
        </w:tc>
      </w:tr>
      <w:tr w:rsidR="00EA4C11" w:rsidRPr="00EA4C11" w14:paraId="1C2B351A" w14:textId="77777777" w:rsidTr="00EA4C11">
        <w:tc>
          <w:tcPr>
            <w:tcW w:w="0" w:type="auto"/>
            <w:hideMark/>
          </w:tcPr>
          <w:p w14:paraId="7E8CBBF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78136C3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R393.00</w:t>
            </w:r>
          </w:p>
        </w:tc>
      </w:tr>
      <w:tr w:rsidR="00EA4C11" w:rsidRPr="00EA4C11" w14:paraId="50A5E575" w14:textId="77777777" w:rsidTr="00EA4C11">
        <w:tc>
          <w:tcPr>
            <w:tcW w:w="0" w:type="auto"/>
            <w:hideMark/>
          </w:tcPr>
          <w:p w14:paraId="40A0E60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77A6AF7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R454.08</w:t>
            </w:r>
          </w:p>
        </w:tc>
      </w:tr>
    </w:tbl>
    <w:p w14:paraId="3A2D8B1B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76 to 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6783AF3B" w14:textId="77777777" w:rsidTr="00EA4C11">
        <w:tc>
          <w:tcPr>
            <w:tcW w:w="0" w:type="auto"/>
            <w:hideMark/>
          </w:tcPr>
          <w:p w14:paraId="003E52D2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71FBE4C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6F53D811" w14:textId="77777777" w:rsidTr="00EA4C11">
        <w:tc>
          <w:tcPr>
            <w:tcW w:w="0" w:type="auto"/>
            <w:hideMark/>
          </w:tcPr>
          <w:p w14:paraId="41E660E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3E2011B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R111.31</w:t>
            </w:r>
          </w:p>
        </w:tc>
      </w:tr>
      <w:tr w:rsidR="00EA4C11" w:rsidRPr="00EA4C11" w14:paraId="2FD86825" w14:textId="77777777" w:rsidTr="00EA4C11">
        <w:tc>
          <w:tcPr>
            <w:tcW w:w="0" w:type="auto"/>
            <w:hideMark/>
          </w:tcPr>
          <w:p w14:paraId="7E94EE6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328B94C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R148.43</w:t>
            </w:r>
          </w:p>
        </w:tc>
      </w:tr>
      <w:tr w:rsidR="00EA4C11" w:rsidRPr="00EA4C11" w14:paraId="3DB7FB6C" w14:textId="77777777" w:rsidTr="00EA4C11">
        <w:tc>
          <w:tcPr>
            <w:tcW w:w="0" w:type="auto"/>
            <w:hideMark/>
          </w:tcPr>
          <w:p w14:paraId="1C202DF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198FD3A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R185.53</w:t>
            </w:r>
          </w:p>
        </w:tc>
      </w:tr>
      <w:tr w:rsidR="00EA4C11" w:rsidRPr="00EA4C11" w14:paraId="22EF1AD2" w14:textId="77777777" w:rsidTr="00EA4C11">
        <w:tc>
          <w:tcPr>
            <w:tcW w:w="0" w:type="auto"/>
            <w:hideMark/>
          </w:tcPr>
          <w:p w14:paraId="56352FD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5178D0C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R249.94</w:t>
            </w:r>
          </w:p>
        </w:tc>
      </w:tr>
      <w:tr w:rsidR="00EA4C11" w:rsidRPr="00EA4C11" w14:paraId="15C812E4" w14:textId="77777777" w:rsidTr="00EA4C11">
        <w:tc>
          <w:tcPr>
            <w:tcW w:w="0" w:type="auto"/>
            <w:hideMark/>
          </w:tcPr>
          <w:p w14:paraId="49E4B5A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661A309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R314.39</w:t>
            </w:r>
          </w:p>
        </w:tc>
      </w:tr>
      <w:tr w:rsidR="00EA4C11" w:rsidRPr="00EA4C11" w14:paraId="6083529C" w14:textId="77777777" w:rsidTr="00EA4C11">
        <w:tc>
          <w:tcPr>
            <w:tcW w:w="0" w:type="auto"/>
            <w:hideMark/>
          </w:tcPr>
          <w:p w14:paraId="3789611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2C5F566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R378.81</w:t>
            </w:r>
          </w:p>
        </w:tc>
      </w:tr>
      <w:tr w:rsidR="00EA4C11" w:rsidRPr="00EA4C11" w14:paraId="3CD5B633" w14:textId="77777777" w:rsidTr="00EA4C11">
        <w:tc>
          <w:tcPr>
            <w:tcW w:w="0" w:type="auto"/>
            <w:hideMark/>
          </w:tcPr>
          <w:p w14:paraId="290521A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44E914F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R443.22</w:t>
            </w:r>
          </w:p>
        </w:tc>
      </w:tr>
      <w:tr w:rsidR="00EA4C11" w:rsidRPr="00EA4C11" w14:paraId="5DBF00E3" w14:textId="77777777" w:rsidTr="00EA4C11">
        <w:tc>
          <w:tcPr>
            <w:tcW w:w="0" w:type="auto"/>
            <w:hideMark/>
          </w:tcPr>
          <w:p w14:paraId="6DBB890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4E84F53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R443.72</w:t>
            </w:r>
          </w:p>
        </w:tc>
      </w:tr>
    </w:tbl>
    <w:p w14:paraId="6D54BFF8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81 to 85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7806B213" w14:textId="77777777" w:rsidTr="00EA4C11">
        <w:tc>
          <w:tcPr>
            <w:tcW w:w="0" w:type="auto"/>
            <w:hideMark/>
          </w:tcPr>
          <w:p w14:paraId="67557026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53BC4097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2D9AC9A1" w14:textId="77777777" w:rsidTr="00EA4C11">
        <w:tc>
          <w:tcPr>
            <w:tcW w:w="0" w:type="auto"/>
            <w:hideMark/>
          </w:tcPr>
          <w:p w14:paraId="33EA7F3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461EFB4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R139.16</w:t>
            </w:r>
          </w:p>
        </w:tc>
      </w:tr>
      <w:tr w:rsidR="00EA4C11" w:rsidRPr="00EA4C11" w14:paraId="6EF4693B" w14:textId="77777777" w:rsidTr="00EA4C11">
        <w:tc>
          <w:tcPr>
            <w:tcW w:w="0" w:type="auto"/>
            <w:hideMark/>
          </w:tcPr>
          <w:p w14:paraId="2636027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0109C5C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R185.59</w:t>
            </w:r>
          </w:p>
        </w:tc>
      </w:tr>
      <w:tr w:rsidR="00EA4C11" w:rsidRPr="00EA4C11" w14:paraId="2674ABED" w14:textId="77777777" w:rsidTr="00EA4C11">
        <w:tc>
          <w:tcPr>
            <w:tcW w:w="0" w:type="auto"/>
            <w:hideMark/>
          </w:tcPr>
          <w:p w14:paraId="317600C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1707EF5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R231.96</w:t>
            </w:r>
          </w:p>
        </w:tc>
      </w:tr>
      <w:tr w:rsidR="00EA4C11" w:rsidRPr="00EA4C11" w14:paraId="71A27A95" w14:textId="77777777" w:rsidTr="00EA4C11">
        <w:tc>
          <w:tcPr>
            <w:tcW w:w="0" w:type="auto"/>
            <w:hideMark/>
          </w:tcPr>
          <w:p w14:paraId="64F4711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10A3A94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R296.34</w:t>
            </w:r>
          </w:p>
        </w:tc>
      </w:tr>
      <w:tr w:rsidR="00EA4C11" w:rsidRPr="00EA4C11" w14:paraId="0B7693FB" w14:textId="77777777" w:rsidTr="00EA4C11">
        <w:tc>
          <w:tcPr>
            <w:tcW w:w="0" w:type="auto"/>
            <w:hideMark/>
          </w:tcPr>
          <w:p w14:paraId="0145AC4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68EDF2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R360.82</w:t>
            </w:r>
          </w:p>
        </w:tc>
      </w:tr>
      <w:tr w:rsidR="00EA4C11" w:rsidRPr="00EA4C11" w14:paraId="13674C94" w14:textId="77777777" w:rsidTr="00EA4C11">
        <w:tc>
          <w:tcPr>
            <w:tcW w:w="0" w:type="auto"/>
            <w:hideMark/>
          </w:tcPr>
          <w:p w14:paraId="5F17AEB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R8,000</w:t>
            </w:r>
          </w:p>
        </w:tc>
        <w:tc>
          <w:tcPr>
            <w:tcW w:w="0" w:type="auto"/>
            <w:hideMark/>
          </w:tcPr>
          <w:p w14:paraId="2A978F7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R425.24</w:t>
            </w:r>
          </w:p>
        </w:tc>
      </w:tr>
      <w:tr w:rsidR="00EA4C11" w:rsidRPr="00EA4C11" w14:paraId="6785FE98" w14:textId="77777777" w:rsidTr="00EA4C11">
        <w:tc>
          <w:tcPr>
            <w:tcW w:w="0" w:type="auto"/>
            <w:hideMark/>
          </w:tcPr>
          <w:p w14:paraId="7CF191C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5A7221C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R489.62</w:t>
            </w:r>
          </w:p>
        </w:tc>
      </w:tr>
      <w:tr w:rsidR="00EA4C11" w:rsidRPr="00EA4C11" w14:paraId="3C7E0BC5" w14:textId="77777777" w:rsidTr="00EA4C11">
        <w:tc>
          <w:tcPr>
            <w:tcW w:w="0" w:type="auto"/>
            <w:hideMark/>
          </w:tcPr>
          <w:p w14:paraId="1A84F55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79C6036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R554.10</w:t>
            </w:r>
          </w:p>
        </w:tc>
      </w:tr>
    </w:tbl>
    <w:p w14:paraId="4A964D9F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86 to 90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11D02638" w14:textId="77777777" w:rsidTr="00EA4C11">
        <w:tc>
          <w:tcPr>
            <w:tcW w:w="0" w:type="auto"/>
            <w:hideMark/>
          </w:tcPr>
          <w:p w14:paraId="032CAA6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6392CD05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19879A51" w14:textId="77777777" w:rsidTr="00EA4C11">
        <w:tc>
          <w:tcPr>
            <w:tcW w:w="0" w:type="auto"/>
            <w:hideMark/>
          </w:tcPr>
          <w:p w14:paraId="7956DDF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148DA88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R157.74</w:t>
            </w:r>
          </w:p>
        </w:tc>
      </w:tr>
      <w:tr w:rsidR="00EA4C11" w:rsidRPr="00EA4C11" w14:paraId="5BABCF72" w14:textId="77777777" w:rsidTr="00EA4C11">
        <w:tc>
          <w:tcPr>
            <w:tcW w:w="0" w:type="auto"/>
            <w:hideMark/>
          </w:tcPr>
          <w:p w14:paraId="0237C34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304B814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R210.28</w:t>
            </w:r>
          </w:p>
        </w:tc>
      </w:tr>
      <w:tr w:rsidR="00EA4C11" w:rsidRPr="00EA4C11" w14:paraId="1F07F950" w14:textId="77777777" w:rsidTr="00EA4C11">
        <w:tc>
          <w:tcPr>
            <w:tcW w:w="0" w:type="auto"/>
            <w:hideMark/>
          </w:tcPr>
          <w:p w14:paraId="694237E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2C67A3E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R262.85</w:t>
            </w:r>
          </w:p>
        </w:tc>
      </w:tr>
      <w:tr w:rsidR="00EA4C11" w:rsidRPr="00EA4C11" w14:paraId="655CEF24" w14:textId="77777777" w:rsidTr="00EA4C11">
        <w:tc>
          <w:tcPr>
            <w:tcW w:w="0" w:type="auto"/>
            <w:hideMark/>
          </w:tcPr>
          <w:p w14:paraId="0FF4397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274D8E6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R335.91</w:t>
            </w:r>
          </w:p>
        </w:tc>
      </w:tr>
      <w:tr w:rsidR="00EA4C11" w:rsidRPr="00EA4C11" w14:paraId="360192E0" w14:textId="77777777" w:rsidTr="00EA4C11">
        <w:tc>
          <w:tcPr>
            <w:tcW w:w="0" w:type="auto"/>
            <w:hideMark/>
          </w:tcPr>
          <w:p w14:paraId="394F1D3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2B21428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R408.90</w:t>
            </w:r>
          </w:p>
        </w:tc>
      </w:tr>
      <w:tr w:rsidR="00EA4C11" w:rsidRPr="00EA4C11" w14:paraId="09C39670" w14:textId="77777777" w:rsidTr="00EA4C11">
        <w:tc>
          <w:tcPr>
            <w:tcW w:w="0" w:type="auto"/>
            <w:hideMark/>
          </w:tcPr>
          <w:p w14:paraId="756C7BC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5DD6854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R481.87</w:t>
            </w:r>
          </w:p>
        </w:tc>
      </w:tr>
      <w:tr w:rsidR="00EA4C11" w:rsidRPr="00EA4C11" w14:paraId="3E61DCB1" w14:textId="77777777" w:rsidTr="00EA4C11">
        <w:tc>
          <w:tcPr>
            <w:tcW w:w="0" w:type="auto"/>
            <w:hideMark/>
          </w:tcPr>
          <w:p w14:paraId="2F6F0F8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52B32A1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R554.86</w:t>
            </w:r>
          </w:p>
        </w:tc>
      </w:tr>
      <w:tr w:rsidR="00EA4C11" w:rsidRPr="00EA4C11" w14:paraId="1334E23A" w14:textId="77777777" w:rsidTr="00EA4C11">
        <w:tc>
          <w:tcPr>
            <w:tcW w:w="0" w:type="auto"/>
            <w:hideMark/>
          </w:tcPr>
          <w:p w14:paraId="4B5C383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2BE5352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R627.92</w:t>
            </w:r>
          </w:p>
        </w:tc>
      </w:tr>
    </w:tbl>
    <w:p w14:paraId="6ED7825D" w14:textId="77777777" w:rsidR="00EA4C11" w:rsidRPr="00EA4C11" w:rsidRDefault="006D14A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D14A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8C4373D">
          <v:rect id="_x0000_i1026" alt="" style="width:419.8pt;height:.05pt;mso-width-percent:0;mso-height-percent:0;mso-width-percent:0;mso-height-percent:0" o:hrpct="897" o:hralign="center" o:hrstd="t" o:hr="t" fillcolor="#a0a0a0" stroked="f"/>
        </w:pict>
      </w:r>
    </w:p>
    <w:p w14:paraId="5CB12BEF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2) Single Member with Children</w:t>
      </w:r>
    </w:p>
    <w:p w14:paraId="60DAEE8B" w14:textId="77777777" w:rsid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18 to 65</w:t>
      </w:r>
    </w:p>
    <w:p w14:paraId="7BBED8DC" w14:textId="639274FD" w:rsidR="007466D4" w:rsidRPr="007466D4" w:rsidRDefault="007466D4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en-US"/>
          <w14:ligatures w14:val="none"/>
        </w:rPr>
      </w:pPr>
      <w:r w:rsidRPr="007466D4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en-US"/>
          <w14:ligatures w14:val="none"/>
        </w:rPr>
        <w:t>All children below 18, limited to 6 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702F4329" w14:textId="77777777" w:rsidTr="00EA4C11">
        <w:tc>
          <w:tcPr>
            <w:tcW w:w="0" w:type="auto"/>
            <w:hideMark/>
          </w:tcPr>
          <w:p w14:paraId="49FE44B4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3A9E910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3557A835" w14:textId="77777777" w:rsidTr="00EA4C11">
        <w:tc>
          <w:tcPr>
            <w:tcW w:w="0" w:type="auto"/>
            <w:hideMark/>
          </w:tcPr>
          <w:p w14:paraId="603078E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3E9A025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R75.60</w:t>
            </w:r>
          </w:p>
        </w:tc>
      </w:tr>
      <w:tr w:rsidR="00EA4C11" w:rsidRPr="00EA4C11" w14:paraId="0E31F72D" w14:textId="77777777" w:rsidTr="00EA4C11">
        <w:tc>
          <w:tcPr>
            <w:tcW w:w="0" w:type="auto"/>
            <w:hideMark/>
          </w:tcPr>
          <w:p w14:paraId="7EDCB75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7473813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R84.68</w:t>
            </w:r>
          </w:p>
        </w:tc>
      </w:tr>
      <w:tr w:rsidR="00EA4C11" w:rsidRPr="00EA4C11" w14:paraId="579AB8BB" w14:textId="77777777" w:rsidTr="00EA4C11">
        <w:tc>
          <w:tcPr>
            <w:tcW w:w="0" w:type="auto"/>
            <w:hideMark/>
          </w:tcPr>
          <w:p w14:paraId="2DE4301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2616E6A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R92.10</w:t>
            </w:r>
          </w:p>
        </w:tc>
      </w:tr>
      <w:tr w:rsidR="00EA4C11" w:rsidRPr="00EA4C11" w14:paraId="6681E83A" w14:textId="77777777" w:rsidTr="00EA4C11">
        <w:tc>
          <w:tcPr>
            <w:tcW w:w="0" w:type="auto"/>
            <w:hideMark/>
          </w:tcPr>
          <w:p w14:paraId="65ADBCA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552AD03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R103.36</w:t>
            </w:r>
          </w:p>
        </w:tc>
      </w:tr>
      <w:tr w:rsidR="00EA4C11" w:rsidRPr="00EA4C11" w14:paraId="22AF7C3B" w14:textId="77777777" w:rsidTr="00EA4C11">
        <w:tc>
          <w:tcPr>
            <w:tcW w:w="0" w:type="auto"/>
            <w:hideMark/>
          </w:tcPr>
          <w:p w14:paraId="20B6DFA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22AEB0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R116.52</w:t>
            </w:r>
          </w:p>
        </w:tc>
      </w:tr>
      <w:tr w:rsidR="00EA4C11" w:rsidRPr="00EA4C11" w14:paraId="00C6C0D0" w14:textId="77777777" w:rsidTr="00EA4C11">
        <w:tc>
          <w:tcPr>
            <w:tcW w:w="0" w:type="auto"/>
            <w:hideMark/>
          </w:tcPr>
          <w:p w14:paraId="413DA49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74E142A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R153.45</w:t>
            </w:r>
          </w:p>
        </w:tc>
      </w:tr>
      <w:tr w:rsidR="00EA4C11" w:rsidRPr="00EA4C11" w14:paraId="7AABA60D" w14:textId="77777777" w:rsidTr="00EA4C11">
        <w:tc>
          <w:tcPr>
            <w:tcW w:w="0" w:type="auto"/>
            <w:hideMark/>
          </w:tcPr>
          <w:p w14:paraId="63DF8B4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11EE367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R187.74</w:t>
            </w:r>
          </w:p>
        </w:tc>
      </w:tr>
      <w:tr w:rsidR="00EA4C11" w:rsidRPr="00EA4C11" w14:paraId="7E2358DA" w14:textId="77777777" w:rsidTr="00EA4C11">
        <w:tc>
          <w:tcPr>
            <w:tcW w:w="0" w:type="auto"/>
            <w:hideMark/>
          </w:tcPr>
          <w:p w14:paraId="260E3D7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0B595BC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R273.08</w:t>
            </w:r>
          </w:p>
        </w:tc>
      </w:tr>
      <w:tr w:rsidR="00EA4C11" w:rsidRPr="00EA4C11" w14:paraId="6295CDF5" w14:textId="77777777" w:rsidTr="00EA4C11">
        <w:tc>
          <w:tcPr>
            <w:tcW w:w="0" w:type="auto"/>
            <w:hideMark/>
          </w:tcPr>
          <w:p w14:paraId="2D14A8C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0C9C487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R358.45</w:t>
            </w:r>
          </w:p>
        </w:tc>
      </w:tr>
    </w:tbl>
    <w:p w14:paraId="280B1515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66 to 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69D42B3B" w14:textId="77777777" w:rsidTr="00EA4C11">
        <w:tc>
          <w:tcPr>
            <w:tcW w:w="0" w:type="auto"/>
            <w:hideMark/>
          </w:tcPr>
          <w:p w14:paraId="4C34A1BE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1A2DCB12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68471581" w14:textId="77777777" w:rsidTr="00EA4C11">
        <w:tc>
          <w:tcPr>
            <w:tcW w:w="0" w:type="auto"/>
            <w:hideMark/>
          </w:tcPr>
          <w:p w14:paraId="0B8B716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7F89E5F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R236.08</w:t>
            </w:r>
          </w:p>
        </w:tc>
      </w:tr>
      <w:tr w:rsidR="00EA4C11" w:rsidRPr="00EA4C11" w14:paraId="20B29C59" w14:textId="77777777" w:rsidTr="00EA4C11">
        <w:tc>
          <w:tcPr>
            <w:tcW w:w="0" w:type="auto"/>
            <w:hideMark/>
          </w:tcPr>
          <w:p w14:paraId="0A10F6A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47D3BAD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R284.72</w:t>
            </w:r>
          </w:p>
        </w:tc>
      </w:tr>
      <w:tr w:rsidR="00EA4C11" w:rsidRPr="00EA4C11" w14:paraId="77845611" w14:textId="77777777" w:rsidTr="00EA4C11">
        <w:tc>
          <w:tcPr>
            <w:tcW w:w="0" w:type="auto"/>
            <w:hideMark/>
          </w:tcPr>
          <w:p w14:paraId="7F24D38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42D4C48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R304.16</w:t>
            </w:r>
          </w:p>
        </w:tc>
      </w:tr>
      <w:tr w:rsidR="00EA4C11" w:rsidRPr="00EA4C11" w14:paraId="73705BB3" w14:textId="77777777" w:rsidTr="00EA4C11">
        <w:tc>
          <w:tcPr>
            <w:tcW w:w="0" w:type="auto"/>
            <w:hideMark/>
          </w:tcPr>
          <w:p w14:paraId="2AE6C10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71876D1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R333.33</w:t>
            </w:r>
          </w:p>
        </w:tc>
      </w:tr>
      <w:tr w:rsidR="00EA4C11" w:rsidRPr="00EA4C11" w14:paraId="66A6C15E" w14:textId="77777777" w:rsidTr="00EA4C11">
        <w:tc>
          <w:tcPr>
            <w:tcW w:w="0" w:type="auto"/>
            <w:hideMark/>
          </w:tcPr>
          <w:p w14:paraId="387ACE2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5A4365D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R326.70</w:t>
            </w:r>
          </w:p>
        </w:tc>
      </w:tr>
      <w:tr w:rsidR="00EA4C11" w:rsidRPr="00EA4C11" w14:paraId="5FEF8611" w14:textId="77777777" w:rsidTr="00EA4C11">
        <w:tc>
          <w:tcPr>
            <w:tcW w:w="0" w:type="auto"/>
            <w:hideMark/>
          </w:tcPr>
          <w:p w14:paraId="2655324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R18,000</w:t>
            </w:r>
          </w:p>
        </w:tc>
        <w:tc>
          <w:tcPr>
            <w:tcW w:w="0" w:type="auto"/>
            <w:hideMark/>
          </w:tcPr>
          <w:p w14:paraId="2D77972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R362.97</w:t>
            </w:r>
          </w:p>
        </w:tc>
      </w:tr>
      <w:tr w:rsidR="00EA4C11" w:rsidRPr="00EA4C11" w14:paraId="3786EEA3" w14:textId="77777777" w:rsidTr="00EA4C11">
        <w:tc>
          <w:tcPr>
            <w:tcW w:w="0" w:type="auto"/>
            <w:hideMark/>
          </w:tcPr>
          <w:p w14:paraId="02F7298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5F00AA0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R404.78</w:t>
            </w:r>
          </w:p>
        </w:tc>
      </w:tr>
      <w:tr w:rsidR="00EA4C11" w:rsidRPr="00EA4C11" w14:paraId="169A6B4B" w14:textId="77777777" w:rsidTr="00EA4C11">
        <w:tc>
          <w:tcPr>
            <w:tcW w:w="0" w:type="auto"/>
            <w:hideMark/>
          </w:tcPr>
          <w:p w14:paraId="4E7DC0E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495D2D2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R465.10</w:t>
            </w:r>
          </w:p>
        </w:tc>
      </w:tr>
      <w:tr w:rsidR="00EA4C11" w:rsidRPr="00EA4C11" w14:paraId="587D9731" w14:textId="77777777" w:rsidTr="00EA4C11">
        <w:tc>
          <w:tcPr>
            <w:tcW w:w="0" w:type="auto"/>
            <w:hideMark/>
          </w:tcPr>
          <w:p w14:paraId="3D12D73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16D730F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R525.46</w:t>
            </w:r>
          </w:p>
        </w:tc>
      </w:tr>
    </w:tbl>
    <w:p w14:paraId="651E267D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71 to 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56A7B0C2" w14:textId="77777777" w:rsidTr="00EA4C11">
        <w:tc>
          <w:tcPr>
            <w:tcW w:w="0" w:type="auto"/>
            <w:hideMark/>
          </w:tcPr>
          <w:p w14:paraId="50B774A2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290241E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163279A0" w14:textId="77777777" w:rsidTr="00EA4C11">
        <w:tc>
          <w:tcPr>
            <w:tcW w:w="0" w:type="auto"/>
            <w:hideMark/>
          </w:tcPr>
          <w:p w14:paraId="7A34DAE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58BE438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R290.90</w:t>
            </w:r>
          </w:p>
        </w:tc>
      </w:tr>
      <w:tr w:rsidR="00EA4C11" w:rsidRPr="00EA4C11" w14:paraId="45DAC0F9" w14:textId="77777777" w:rsidTr="00EA4C11">
        <w:tc>
          <w:tcPr>
            <w:tcW w:w="0" w:type="auto"/>
            <w:hideMark/>
          </w:tcPr>
          <w:p w14:paraId="2970BD3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651731B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R334.36</w:t>
            </w:r>
          </w:p>
        </w:tc>
      </w:tr>
      <w:tr w:rsidR="00EA4C11" w:rsidRPr="00EA4C11" w14:paraId="76865D5C" w14:textId="77777777" w:rsidTr="00EA4C11">
        <w:tc>
          <w:tcPr>
            <w:tcW w:w="0" w:type="auto"/>
            <w:hideMark/>
          </w:tcPr>
          <w:p w14:paraId="7429F09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07FFAC6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R358.81</w:t>
            </w:r>
          </w:p>
        </w:tc>
      </w:tr>
      <w:tr w:rsidR="00EA4C11" w:rsidRPr="00EA4C11" w14:paraId="7D6FA180" w14:textId="77777777" w:rsidTr="00EA4C11">
        <w:tc>
          <w:tcPr>
            <w:tcW w:w="0" w:type="auto"/>
            <w:hideMark/>
          </w:tcPr>
          <w:p w14:paraId="1BB8801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1017D5B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R395.54</w:t>
            </w:r>
          </w:p>
        </w:tc>
      </w:tr>
      <w:tr w:rsidR="00EA4C11" w:rsidRPr="00EA4C11" w14:paraId="0101851D" w14:textId="77777777" w:rsidTr="00EA4C11">
        <w:tc>
          <w:tcPr>
            <w:tcW w:w="0" w:type="auto"/>
            <w:hideMark/>
          </w:tcPr>
          <w:p w14:paraId="3E93B6A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43D2974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R432.30</w:t>
            </w:r>
          </w:p>
        </w:tc>
      </w:tr>
      <w:tr w:rsidR="00EA4C11" w:rsidRPr="00EA4C11" w14:paraId="777525DA" w14:textId="77777777" w:rsidTr="00EA4C11">
        <w:tc>
          <w:tcPr>
            <w:tcW w:w="0" w:type="auto"/>
            <w:hideMark/>
          </w:tcPr>
          <w:p w14:paraId="325C5D9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1C800CB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R452.56</w:t>
            </w:r>
          </w:p>
        </w:tc>
      </w:tr>
    </w:tbl>
    <w:p w14:paraId="705551DA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76 to 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6FB82668" w14:textId="77777777" w:rsidTr="00EA4C11">
        <w:tc>
          <w:tcPr>
            <w:tcW w:w="0" w:type="auto"/>
            <w:hideMark/>
          </w:tcPr>
          <w:p w14:paraId="1431FD47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5CCE419E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7B048E8A" w14:textId="77777777" w:rsidTr="00EA4C11">
        <w:tc>
          <w:tcPr>
            <w:tcW w:w="0" w:type="auto"/>
            <w:hideMark/>
          </w:tcPr>
          <w:p w14:paraId="06A6661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38A708A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R134.51</w:t>
            </w:r>
          </w:p>
        </w:tc>
      </w:tr>
      <w:tr w:rsidR="00EA4C11" w:rsidRPr="00EA4C11" w14:paraId="19EE9E00" w14:textId="77777777" w:rsidTr="00EA4C11">
        <w:tc>
          <w:tcPr>
            <w:tcW w:w="0" w:type="auto"/>
            <w:hideMark/>
          </w:tcPr>
          <w:p w14:paraId="78DD3F1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5ACA320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R179.39</w:t>
            </w:r>
          </w:p>
        </w:tc>
      </w:tr>
      <w:tr w:rsidR="00EA4C11" w:rsidRPr="00EA4C11" w14:paraId="46CE3CD1" w14:textId="77777777" w:rsidTr="00EA4C11">
        <w:tc>
          <w:tcPr>
            <w:tcW w:w="0" w:type="auto"/>
            <w:hideMark/>
          </w:tcPr>
          <w:p w14:paraId="72301CD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3ACF892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R224.20</w:t>
            </w:r>
          </w:p>
        </w:tc>
      </w:tr>
      <w:tr w:rsidR="00EA4C11" w:rsidRPr="00EA4C11" w14:paraId="6ECB3604" w14:textId="77777777" w:rsidTr="00EA4C11">
        <w:tc>
          <w:tcPr>
            <w:tcW w:w="0" w:type="auto"/>
            <w:hideMark/>
          </w:tcPr>
          <w:p w14:paraId="710003F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28A576C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R286.04</w:t>
            </w:r>
          </w:p>
        </w:tc>
      </w:tr>
      <w:tr w:rsidR="00EA4C11" w:rsidRPr="00EA4C11" w14:paraId="3BE92F69" w14:textId="77777777" w:rsidTr="00EA4C11">
        <w:tc>
          <w:tcPr>
            <w:tcW w:w="0" w:type="auto"/>
            <w:hideMark/>
          </w:tcPr>
          <w:p w14:paraId="04E4235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3F2CFCC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R347.92</w:t>
            </w:r>
          </w:p>
        </w:tc>
      </w:tr>
      <w:tr w:rsidR="00EA4C11" w:rsidRPr="00EA4C11" w14:paraId="557207E4" w14:textId="77777777" w:rsidTr="00EA4C11">
        <w:tc>
          <w:tcPr>
            <w:tcW w:w="0" w:type="auto"/>
            <w:hideMark/>
          </w:tcPr>
          <w:p w14:paraId="7BCCAAE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75C659D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R409.76</w:t>
            </w:r>
          </w:p>
        </w:tc>
      </w:tr>
      <w:tr w:rsidR="00EA4C11" w:rsidRPr="00EA4C11" w14:paraId="65DEABC2" w14:textId="77777777" w:rsidTr="00EA4C11">
        <w:tc>
          <w:tcPr>
            <w:tcW w:w="0" w:type="auto"/>
            <w:hideMark/>
          </w:tcPr>
          <w:p w14:paraId="12A58DD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744067E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R471.57</w:t>
            </w:r>
          </w:p>
        </w:tc>
      </w:tr>
      <w:tr w:rsidR="00EA4C11" w:rsidRPr="00EA4C11" w14:paraId="6C0DAE72" w14:textId="77777777" w:rsidTr="00EA4C11">
        <w:tc>
          <w:tcPr>
            <w:tcW w:w="0" w:type="auto"/>
            <w:hideMark/>
          </w:tcPr>
          <w:p w14:paraId="2A701D2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2A1B155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R463.88</w:t>
            </w:r>
          </w:p>
        </w:tc>
      </w:tr>
      <w:tr w:rsidR="00EA4C11" w:rsidRPr="00EA4C11" w14:paraId="00861EBB" w14:textId="77777777" w:rsidTr="00EA4C11">
        <w:tc>
          <w:tcPr>
            <w:tcW w:w="0" w:type="auto"/>
            <w:hideMark/>
          </w:tcPr>
          <w:p w14:paraId="63EA4C7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2E835CA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R686.17</w:t>
            </w:r>
          </w:p>
        </w:tc>
      </w:tr>
      <w:tr w:rsidR="00EA4C11" w:rsidRPr="00EA4C11" w14:paraId="0C94E9C1" w14:textId="77777777" w:rsidTr="00EA4C11">
        <w:tc>
          <w:tcPr>
            <w:tcW w:w="0" w:type="auto"/>
            <w:hideMark/>
          </w:tcPr>
          <w:p w14:paraId="345597E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52B1DDC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R744.18</w:t>
            </w:r>
          </w:p>
        </w:tc>
      </w:tr>
    </w:tbl>
    <w:p w14:paraId="47D8488F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81 to 85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2116"/>
      </w:tblGrid>
      <w:tr w:rsidR="00EA4C11" w:rsidRPr="00EA4C11" w14:paraId="7E3E254B" w14:textId="77777777" w:rsidTr="00EA4C11">
        <w:tc>
          <w:tcPr>
            <w:tcW w:w="0" w:type="auto"/>
            <w:hideMark/>
          </w:tcPr>
          <w:p w14:paraId="4F647FA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5D82CEA3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596B332D" w14:textId="77777777" w:rsidTr="00EA4C11">
        <w:tc>
          <w:tcPr>
            <w:tcW w:w="0" w:type="auto"/>
            <w:hideMark/>
          </w:tcPr>
          <w:p w14:paraId="3129A58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25C032D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R166.98</w:t>
            </w:r>
          </w:p>
        </w:tc>
      </w:tr>
      <w:tr w:rsidR="00EA4C11" w:rsidRPr="00EA4C11" w14:paraId="1AAFCF9B" w14:textId="77777777" w:rsidTr="00EA4C11">
        <w:tc>
          <w:tcPr>
            <w:tcW w:w="0" w:type="auto"/>
            <w:hideMark/>
          </w:tcPr>
          <w:p w14:paraId="009733B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43A7E2A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R222.65</w:t>
            </w:r>
          </w:p>
        </w:tc>
      </w:tr>
      <w:tr w:rsidR="00EA4C11" w:rsidRPr="00EA4C11" w14:paraId="2C53FA14" w14:textId="77777777" w:rsidTr="00EA4C11">
        <w:tc>
          <w:tcPr>
            <w:tcW w:w="0" w:type="auto"/>
            <w:hideMark/>
          </w:tcPr>
          <w:p w14:paraId="65BC3A8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011F643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R278.29</w:t>
            </w:r>
          </w:p>
        </w:tc>
      </w:tr>
      <w:tr w:rsidR="00EA4C11" w:rsidRPr="00EA4C11" w14:paraId="515B0F0D" w14:textId="77777777" w:rsidTr="00EA4C11">
        <w:tc>
          <w:tcPr>
            <w:tcW w:w="0" w:type="auto"/>
            <w:hideMark/>
          </w:tcPr>
          <w:p w14:paraId="2CADAD4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1DDD643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R333.73</w:t>
            </w:r>
          </w:p>
        </w:tc>
      </w:tr>
      <w:tr w:rsidR="00EA4C11" w:rsidRPr="00EA4C11" w14:paraId="182D585E" w14:textId="77777777" w:rsidTr="00EA4C11">
        <w:tc>
          <w:tcPr>
            <w:tcW w:w="0" w:type="auto"/>
            <w:hideMark/>
          </w:tcPr>
          <w:p w14:paraId="2D5D3F3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6D4F599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R389.10</w:t>
            </w:r>
          </w:p>
        </w:tc>
      </w:tr>
      <w:tr w:rsidR="00EA4C11" w:rsidRPr="00EA4C11" w14:paraId="470835D0" w14:textId="77777777" w:rsidTr="00EA4C11">
        <w:tc>
          <w:tcPr>
            <w:tcW w:w="0" w:type="auto"/>
            <w:hideMark/>
          </w:tcPr>
          <w:p w14:paraId="1EA3C58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0BDD621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R444.54</w:t>
            </w:r>
          </w:p>
        </w:tc>
      </w:tr>
      <w:tr w:rsidR="00EA4C11" w:rsidRPr="00EA4C11" w14:paraId="6CAD4D43" w14:textId="77777777" w:rsidTr="00EA4C11">
        <w:tc>
          <w:tcPr>
            <w:tcW w:w="0" w:type="auto"/>
            <w:hideMark/>
          </w:tcPr>
          <w:p w14:paraId="21054E4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6398818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R499.95</w:t>
            </w:r>
          </w:p>
        </w:tc>
      </w:tr>
    </w:tbl>
    <w:p w14:paraId="7739E14C" w14:textId="77777777" w:rsid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4F79F8E7" w14:textId="3784A850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Age 86 to 90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2116"/>
      </w:tblGrid>
      <w:tr w:rsidR="00EA4C11" w:rsidRPr="00EA4C11" w14:paraId="3FD6D26A" w14:textId="77777777" w:rsidTr="00EA4C11">
        <w:tc>
          <w:tcPr>
            <w:tcW w:w="0" w:type="auto"/>
            <w:hideMark/>
          </w:tcPr>
          <w:p w14:paraId="154E8F9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01E81769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332B7617" w14:textId="77777777" w:rsidTr="00EA4C11">
        <w:tc>
          <w:tcPr>
            <w:tcW w:w="0" w:type="auto"/>
            <w:hideMark/>
          </w:tcPr>
          <w:p w14:paraId="2F52F9F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1D4D225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R197.18</w:t>
            </w:r>
          </w:p>
        </w:tc>
      </w:tr>
      <w:tr w:rsidR="00EA4C11" w:rsidRPr="00EA4C11" w14:paraId="5859581E" w14:textId="77777777" w:rsidTr="00EA4C11">
        <w:tc>
          <w:tcPr>
            <w:tcW w:w="0" w:type="auto"/>
            <w:hideMark/>
          </w:tcPr>
          <w:p w14:paraId="255E2E5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2923AAB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R262.91</w:t>
            </w:r>
          </w:p>
        </w:tc>
      </w:tr>
      <w:tr w:rsidR="00EA4C11" w:rsidRPr="00EA4C11" w14:paraId="0A7A1D27" w14:textId="77777777" w:rsidTr="00EA4C11">
        <w:tc>
          <w:tcPr>
            <w:tcW w:w="0" w:type="auto"/>
            <w:hideMark/>
          </w:tcPr>
          <w:p w14:paraId="769659B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00FD24D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R328.58</w:t>
            </w:r>
          </w:p>
        </w:tc>
      </w:tr>
      <w:tr w:rsidR="00EA4C11" w:rsidRPr="00EA4C11" w14:paraId="58EE18E6" w14:textId="77777777" w:rsidTr="00EA4C11">
        <w:tc>
          <w:tcPr>
            <w:tcW w:w="0" w:type="auto"/>
            <w:hideMark/>
          </w:tcPr>
          <w:p w14:paraId="09BD0FA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350D43C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R393.99</w:t>
            </w:r>
          </w:p>
        </w:tc>
      </w:tr>
      <w:tr w:rsidR="00EA4C11" w:rsidRPr="00EA4C11" w14:paraId="30664E1B" w14:textId="77777777" w:rsidTr="00EA4C11">
        <w:tc>
          <w:tcPr>
            <w:tcW w:w="0" w:type="auto"/>
            <w:hideMark/>
          </w:tcPr>
          <w:p w14:paraId="413E0B7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044A45D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R459.39</w:t>
            </w:r>
          </w:p>
        </w:tc>
      </w:tr>
    </w:tbl>
    <w:p w14:paraId="5FCF2518" w14:textId="02851175" w:rsidR="00EA4C11" w:rsidRP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8CEE7E8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3) Family Plans</w:t>
      </w:r>
    </w:p>
    <w:p w14:paraId="2CEAC8D0" w14:textId="77777777" w:rsid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18 to 65</w:t>
      </w:r>
    </w:p>
    <w:p w14:paraId="348F92CA" w14:textId="02FF2ED8" w:rsidR="007466D4" w:rsidRPr="007466D4" w:rsidRDefault="007466D4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en-US"/>
          <w14:ligatures w14:val="none"/>
        </w:rPr>
      </w:pPr>
      <w:r w:rsidRPr="007466D4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en-US"/>
          <w14:ligatures w14:val="none"/>
        </w:rPr>
        <w:t>All children below 18, limited to 6 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755ECCF6" w14:textId="77777777" w:rsidTr="00EA4C11">
        <w:tc>
          <w:tcPr>
            <w:tcW w:w="0" w:type="auto"/>
            <w:hideMark/>
          </w:tcPr>
          <w:p w14:paraId="46269127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509B6AD8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1AEE7981" w14:textId="77777777" w:rsidTr="00EA4C11">
        <w:tc>
          <w:tcPr>
            <w:tcW w:w="0" w:type="auto"/>
            <w:hideMark/>
          </w:tcPr>
          <w:p w14:paraId="50E9FA2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3B2F26C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R122.56</w:t>
            </w:r>
          </w:p>
        </w:tc>
      </w:tr>
      <w:tr w:rsidR="00EA4C11" w:rsidRPr="00EA4C11" w14:paraId="164E27CB" w14:textId="77777777" w:rsidTr="00EA4C11">
        <w:tc>
          <w:tcPr>
            <w:tcW w:w="0" w:type="auto"/>
            <w:hideMark/>
          </w:tcPr>
          <w:p w14:paraId="49B816F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3655D80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R147.64</w:t>
            </w:r>
          </w:p>
        </w:tc>
      </w:tr>
      <w:tr w:rsidR="00EA4C11" w:rsidRPr="00EA4C11" w14:paraId="3B7CC48D" w14:textId="77777777" w:rsidTr="00EA4C11">
        <w:tc>
          <w:tcPr>
            <w:tcW w:w="0" w:type="auto"/>
            <w:hideMark/>
          </w:tcPr>
          <w:p w14:paraId="4F594BA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2FB7DBE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R157.77</w:t>
            </w:r>
          </w:p>
        </w:tc>
      </w:tr>
      <w:tr w:rsidR="00EA4C11" w:rsidRPr="00EA4C11" w14:paraId="30DC7EFF" w14:textId="77777777" w:rsidTr="00EA4C11">
        <w:tc>
          <w:tcPr>
            <w:tcW w:w="0" w:type="auto"/>
            <w:hideMark/>
          </w:tcPr>
          <w:p w14:paraId="3C8D2A9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0EA6D23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R172.89</w:t>
            </w:r>
          </w:p>
        </w:tc>
      </w:tr>
      <w:tr w:rsidR="00EA4C11" w:rsidRPr="00EA4C11" w14:paraId="2F88986F" w14:textId="77777777" w:rsidTr="00EA4C11">
        <w:tc>
          <w:tcPr>
            <w:tcW w:w="0" w:type="auto"/>
            <w:hideMark/>
          </w:tcPr>
          <w:p w14:paraId="1600DAC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39D4B09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R187.97</w:t>
            </w:r>
          </w:p>
        </w:tc>
      </w:tr>
      <w:tr w:rsidR="00EA4C11" w:rsidRPr="00EA4C11" w14:paraId="3955019E" w14:textId="77777777" w:rsidTr="00EA4C11">
        <w:tc>
          <w:tcPr>
            <w:tcW w:w="0" w:type="auto"/>
            <w:hideMark/>
          </w:tcPr>
          <w:p w14:paraId="264C978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635E72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R231.96</w:t>
            </w:r>
          </w:p>
        </w:tc>
      </w:tr>
      <w:tr w:rsidR="00EA4C11" w:rsidRPr="00EA4C11" w14:paraId="3CA1C1A1" w14:textId="77777777" w:rsidTr="00EA4C11">
        <w:tc>
          <w:tcPr>
            <w:tcW w:w="0" w:type="auto"/>
            <w:hideMark/>
          </w:tcPr>
          <w:p w14:paraId="0D2BE2F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67AEEC0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R270.20</w:t>
            </w:r>
          </w:p>
        </w:tc>
      </w:tr>
      <w:tr w:rsidR="00EA4C11" w:rsidRPr="00EA4C11" w14:paraId="1A469C12" w14:textId="77777777" w:rsidTr="00EA4C11">
        <w:tc>
          <w:tcPr>
            <w:tcW w:w="0" w:type="auto"/>
            <w:hideMark/>
          </w:tcPr>
          <w:p w14:paraId="248E055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776FE23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R345.02</w:t>
            </w:r>
          </w:p>
        </w:tc>
      </w:tr>
      <w:tr w:rsidR="00EA4C11" w:rsidRPr="00EA4C11" w14:paraId="4B88EE1D" w14:textId="77777777" w:rsidTr="00EA4C11">
        <w:tc>
          <w:tcPr>
            <w:tcW w:w="0" w:type="auto"/>
            <w:hideMark/>
          </w:tcPr>
          <w:p w14:paraId="21DE1FA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61711D9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R395.27</w:t>
            </w:r>
          </w:p>
        </w:tc>
      </w:tr>
    </w:tbl>
    <w:p w14:paraId="5F23BA95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66 to 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75FAA6BF" w14:textId="77777777" w:rsidTr="00EA4C11">
        <w:tc>
          <w:tcPr>
            <w:tcW w:w="0" w:type="auto"/>
            <w:hideMark/>
          </w:tcPr>
          <w:p w14:paraId="78B9BD1E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089923AF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3DAEDF27" w14:textId="77777777" w:rsidTr="00EA4C11">
        <w:tc>
          <w:tcPr>
            <w:tcW w:w="0" w:type="auto"/>
            <w:hideMark/>
          </w:tcPr>
          <w:p w14:paraId="2BDBD3B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2B56D82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R239.65</w:t>
            </w:r>
          </w:p>
        </w:tc>
      </w:tr>
      <w:tr w:rsidR="00EA4C11" w:rsidRPr="00EA4C11" w14:paraId="3C43A313" w14:textId="77777777" w:rsidTr="00EA4C11">
        <w:tc>
          <w:tcPr>
            <w:tcW w:w="0" w:type="auto"/>
            <w:hideMark/>
          </w:tcPr>
          <w:p w14:paraId="78B3C19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2316C9A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R286.04</w:t>
            </w:r>
          </w:p>
        </w:tc>
      </w:tr>
      <w:tr w:rsidR="00EA4C11" w:rsidRPr="00EA4C11" w14:paraId="211FE824" w14:textId="77777777" w:rsidTr="00EA4C11">
        <w:tc>
          <w:tcPr>
            <w:tcW w:w="0" w:type="auto"/>
            <w:hideMark/>
          </w:tcPr>
          <w:p w14:paraId="09D3F6B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23AC395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R317.79</w:t>
            </w:r>
          </w:p>
        </w:tc>
      </w:tr>
      <w:tr w:rsidR="00EA4C11" w:rsidRPr="00EA4C11" w14:paraId="207218B8" w14:textId="77777777" w:rsidTr="00EA4C11">
        <w:tc>
          <w:tcPr>
            <w:tcW w:w="0" w:type="auto"/>
            <w:hideMark/>
          </w:tcPr>
          <w:p w14:paraId="60196F6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4AD31FA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R332.41</w:t>
            </w:r>
          </w:p>
        </w:tc>
      </w:tr>
      <w:tr w:rsidR="00EA4C11" w:rsidRPr="00EA4C11" w14:paraId="255E5FF1" w14:textId="77777777" w:rsidTr="00EA4C11">
        <w:tc>
          <w:tcPr>
            <w:tcW w:w="0" w:type="auto"/>
            <w:hideMark/>
          </w:tcPr>
          <w:p w14:paraId="542B168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140BD7B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R360.26</w:t>
            </w:r>
          </w:p>
        </w:tc>
      </w:tr>
      <w:tr w:rsidR="00EA4C11" w:rsidRPr="00EA4C11" w14:paraId="62B009B2" w14:textId="77777777" w:rsidTr="00EA4C11">
        <w:tc>
          <w:tcPr>
            <w:tcW w:w="0" w:type="auto"/>
            <w:hideMark/>
          </w:tcPr>
          <w:p w14:paraId="309374B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23F0A9D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R392.99</w:t>
            </w:r>
          </w:p>
        </w:tc>
      </w:tr>
      <w:tr w:rsidR="00EA4C11" w:rsidRPr="00EA4C11" w14:paraId="3961D6B2" w14:textId="77777777" w:rsidTr="00EA4C11">
        <w:tc>
          <w:tcPr>
            <w:tcW w:w="0" w:type="auto"/>
            <w:hideMark/>
          </w:tcPr>
          <w:p w14:paraId="1670F02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05B9864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R436.62</w:t>
            </w:r>
          </w:p>
        </w:tc>
      </w:tr>
      <w:tr w:rsidR="00EA4C11" w:rsidRPr="00EA4C11" w14:paraId="573EE4AE" w14:textId="77777777" w:rsidTr="00EA4C11">
        <w:tc>
          <w:tcPr>
            <w:tcW w:w="0" w:type="auto"/>
            <w:hideMark/>
          </w:tcPr>
          <w:p w14:paraId="7976304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4626BD7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R545.79</w:t>
            </w:r>
          </w:p>
        </w:tc>
      </w:tr>
      <w:tr w:rsidR="00EA4C11" w:rsidRPr="00EA4C11" w14:paraId="1EFB8BB2" w14:textId="77777777" w:rsidTr="00EA4C11">
        <w:tc>
          <w:tcPr>
            <w:tcW w:w="0" w:type="auto"/>
            <w:hideMark/>
          </w:tcPr>
          <w:p w14:paraId="22D7C36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4A6EFD6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R654.95</w:t>
            </w:r>
          </w:p>
        </w:tc>
      </w:tr>
    </w:tbl>
    <w:p w14:paraId="332ADF24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71 to 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6F03B74D" w14:textId="77777777" w:rsidTr="00EA4C11">
        <w:tc>
          <w:tcPr>
            <w:tcW w:w="0" w:type="auto"/>
            <w:hideMark/>
          </w:tcPr>
          <w:p w14:paraId="0EBF39C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>Cover</w:t>
            </w:r>
          </w:p>
        </w:tc>
        <w:tc>
          <w:tcPr>
            <w:tcW w:w="0" w:type="auto"/>
            <w:hideMark/>
          </w:tcPr>
          <w:p w14:paraId="59175423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1E06F2B6" w14:textId="77777777" w:rsidTr="00EA4C11">
        <w:tc>
          <w:tcPr>
            <w:tcW w:w="0" w:type="auto"/>
            <w:hideMark/>
          </w:tcPr>
          <w:p w14:paraId="7C9BF71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0662F96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R311.26</w:t>
            </w:r>
          </w:p>
        </w:tc>
      </w:tr>
      <w:tr w:rsidR="00EA4C11" w:rsidRPr="00EA4C11" w14:paraId="1E03D0D4" w14:textId="77777777" w:rsidTr="00EA4C11">
        <w:tc>
          <w:tcPr>
            <w:tcW w:w="0" w:type="auto"/>
            <w:hideMark/>
          </w:tcPr>
          <w:p w14:paraId="0B99E12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295E342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R342.11</w:t>
            </w:r>
          </w:p>
        </w:tc>
      </w:tr>
      <w:tr w:rsidR="00EA4C11" w:rsidRPr="00EA4C11" w14:paraId="1218A8D0" w14:textId="77777777" w:rsidTr="00EA4C11">
        <w:tc>
          <w:tcPr>
            <w:tcW w:w="0" w:type="auto"/>
            <w:hideMark/>
          </w:tcPr>
          <w:p w14:paraId="136F16E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27CD829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R369.07</w:t>
            </w:r>
          </w:p>
        </w:tc>
      </w:tr>
      <w:tr w:rsidR="00EA4C11" w:rsidRPr="00EA4C11" w14:paraId="75B987B0" w14:textId="77777777" w:rsidTr="00EA4C11">
        <w:tc>
          <w:tcPr>
            <w:tcW w:w="0" w:type="auto"/>
            <w:hideMark/>
          </w:tcPr>
          <w:p w14:paraId="5710FCF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41C6766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R409.60</w:t>
            </w:r>
          </w:p>
        </w:tc>
      </w:tr>
      <w:tr w:rsidR="00EA4C11" w:rsidRPr="00EA4C11" w14:paraId="5186A4B8" w14:textId="77777777" w:rsidTr="00EA4C11">
        <w:tc>
          <w:tcPr>
            <w:tcW w:w="0" w:type="auto"/>
            <w:hideMark/>
          </w:tcPr>
          <w:p w14:paraId="69975A3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6E6C730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R450.19</w:t>
            </w:r>
          </w:p>
        </w:tc>
      </w:tr>
      <w:tr w:rsidR="00EA4C11" w:rsidRPr="00EA4C11" w14:paraId="640A5BD8" w14:textId="77777777" w:rsidTr="00EA4C11">
        <w:tc>
          <w:tcPr>
            <w:tcW w:w="0" w:type="auto"/>
            <w:hideMark/>
          </w:tcPr>
          <w:p w14:paraId="356A0F5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40DC71E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R468.30</w:t>
            </w:r>
          </w:p>
        </w:tc>
      </w:tr>
    </w:tbl>
    <w:p w14:paraId="11B3BBFB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76 to 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6DADF520" w14:textId="77777777" w:rsidTr="00EA4C11">
        <w:tc>
          <w:tcPr>
            <w:tcW w:w="0" w:type="auto"/>
            <w:hideMark/>
          </w:tcPr>
          <w:p w14:paraId="373F3FF6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1085878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45210C16" w14:textId="77777777" w:rsidTr="00EA4C11">
        <w:tc>
          <w:tcPr>
            <w:tcW w:w="0" w:type="auto"/>
            <w:hideMark/>
          </w:tcPr>
          <w:p w14:paraId="45A1C2B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69B7A42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R150.74</w:t>
            </w:r>
          </w:p>
        </w:tc>
      </w:tr>
      <w:tr w:rsidR="00EA4C11" w:rsidRPr="00EA4C11" w14:paraId="04BCFCE8" w14:textId="77777777" w:rsidTr="00EA4C11">
        <w:tc>
          <w:tcPr>
            <w:tcW w:w="0" w:type="auto"/>
            <w:hideMark/>
          </w:tcPr>
          <w:p w14:paraId="1FD9905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788440F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R201.04</w:t>
            </w:r>
          </w:p>
        </w:tc>
      </w:tr>
      <w:tr w:rsidR="00EA4C11" w:rsidRPr="00EA4C11" w14:paraId="349CB0F0" w14:textId="77777777" w:rsidTr="00EA4C11">
        <w:tc>
          <w:tcPr>
            <w:tcW w:w="0" w:type="auto"/>
            <w:hideMark/>
          </w:tcPr>
          <w:p w14:paraId="613EF42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472A160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R251.26</w:t>
            </w:r>
          </w:p>
        </w:tc>
      </w:tr>
      <w:tr w:rsidR="00EA4C11" w:rsidRPr="00EA4C11" w14:paraId="283A8B25" w14:textId="77777777" w:rsidTr="00EA4C11">
        <w:tc>
          <w:tcPr>
            <w:tcW w:w="0" w:type="auto"/>
            <w:hideMark/>
          </w:tcPr>
          <w:p w14:paraId="7A3CB43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05DA71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R309.24</w:t>
            </w:r>
          </w:p>
        </w:tc>
      </w:tr>
      <w:tr w:rsidR="00EA4C11" w:rsidRPr="00EA4C11" w14:paraId="461B6BB0" w14:textId="77777777" w:rsidTr="00EA4C11">
        <w:tc>
          <w:tcPr>
            <w:tcW w:w="0" w:type="auto"/>
            <w:hideMark/>
          </w:tcPr>
          <w:p w14:paraId="68F8C5E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2ACE443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R367.22</w:t>
            </w:r>
          </w:p>
        </w:tc>
      </w:tr>
      <w:tr w:rsidR="00EA4C11" w:rsidRPr="00EA4C11" w14:paraId="3A94528E" w14:textId="77777777" w:rsidTr="00EA4C11">
        <w:tc>
          <w:tcPr>
            <w:tcW w:w="0" w:type="auto"/>
            <w:hideMark/>
          </w:tcPr>
          <w:p w14:paraId="24FF0EE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67EAED0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R425.24</w:t>
            </w:r>
          </w:p>
        </w:tc>
      </w:tr>
      <w:tr w:rsidR="00EA4C11" w:rsidRPr="00EA4C11" w14:paraId="7D3F8995" w14:textId="77777777" w:rsidTr="00EA4C11">
        <w:tc>
          <w:tcPr>
            <w:tcW w:w="0" w:type="auto"/>
            <w:hideMark/>
          </w:tcPr>
          <w:p w14:paraId="672FD4B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31008D7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R483.22</w:t>
            </w:r>
          </w:p>
        </w:tc>
      </w:tr>
      <w:tr w:rsidR="00EA4C11" w:rsidRPr="00EA4C11" w14:paraId="15ACA423" w14:textId="77777777" w:rsidTr="00EA4C11">
        <w:tc>
          <w:tcPr>
            <w:tcW w:w="0" w:type="auto"/>
            <w:hideMark/>
          </w:tcPr>
          <w:p w14:paraId="098E0F4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29ED74F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R524.37</w:t>
            </w:r>
          </w:p>
        </w:tc>
      </w:tr>
      <w:tr w:rsidR="00EA4C11" w:rsidRPr="00EA4C11" w14:paraId="7E63A699" w14:textId="77777777" w:rsidTr="00EA4C11">
        <w:tc>
          <w:tcPr>
            <w:tcW w:w="0" w:type="auto"/>
            <w:hideMark/>
          </w:tcPr>
          <w:p w14:paraId="1B2190F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71C3C4D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R689.47</w:t>
            </w:r>
          </w:p>
        </w:tc>
      </w:tr>
      <w:tr w:rsidR="00EA4C11" w:rsidRPr="00EA4C11" w14:paraId="680E18A8" w14:textId="77777777" w:rsidTr="00EA4C11">
        <w:tc>
          <w:tcPr>
            <w:tcW w:w="0" w:type="auto"/>
            <w:hideMark/>
          </w:tcPr>
          <w:p w14:paraId="4FFB3FD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74CC98C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R749.06</w:t>
            </w:r>
          </w:p>
        </w:tc>
      </w:tr>
    </w:tbl>
    <w:p w14:paraId="7FD4C35D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81 to 85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2116"/>
      </w:tblGrid>
      <w:tr w:rsidR="00EA4C11" w:rsidRPr="00EA4C11" w14:paraId="1622FA20" w14:textId="77777777" w:rsidTr="00EA4C11">
        <w:tc>
          <w:tcPr>
            <w:tcW w:w="0" w:type="auto"/>
            <w:hideMark/>
          </w:tcPr>
          <w:p w14:paraId="2057BAE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60AADE67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3966E54B" w14:textId="77777777" w:rsidTr="00EA4C11">
        <w:tc>
          <w:tcPr>
            <w:tcW w:w="0" w:type="auto"/>
            <w:hideMark/>
          </w:tcPr>
          <w:p w14:paraId="56E255E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44061BD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R213.38</w:t>
            </w:r>
          </w:p>
        </w:tc>
      </w:tr>
      <w:tr w:rsidR="00EA4C11" w:rsidRPr="00EA4C11" w14:paraId="53ACDC16" w14:textId="77777777" w:rsidTr="00EA4C11">
        <w:tc>
          <w:tcPr>
            <w:tcW w:w="0" w:type="auto"/>
            <w:hideMark/>
          </w:tcPr>
          <w:p w14:paraId="3B772E1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662FD28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R284.49</w:t>
            </w:r>
          </w:p>
        </w:tc>
      </w:tr>
      <w:tr w:rsidR="00EA4C11" w:rsidRPr="00EA4C11" w14:paraId="761128D5" w14:textId="77777777" w:rsidTr="00EA4C11">
        <w:tc>
          <w:tcPr>
            <w:tcW w:w="0" w:type="auto"/>
            <w:hideMark/>
          </w:tcPr>
          <w:p w14:paraId="29841DA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4C73159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R355.61</w:t>
            </w:r>
          </w:p>
        </w:tc>
      </w:tr>
      <w:tr w:rsidR="00EA4C11" w:rsidRPr="00EA4C11" w14:paraId="2C9C2E6A" w14:textId="77777777" w:rsidTr="00EA4C11">
        <w:tc>
          <w:tcPr>
            <w:tcW w:w="0" w:type="auto"/>
            <w:hideMark/>
          </w:tcPr>
          <w:p w14:paraId="0B587CC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R6,000</w:t>
            </w:r>
          </w:p>
        </w:tc>
        <w:tc>
          <w:tcPr>
            <w:tcW w:w="0" w:type="auto"/>
            <w:hideMark/>
          </w:tcPr>
          <w:p w14:paraId="5CB87CE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R435.86</w:t>
            </w:r>
          </w:p>
        </w:tc>
      </w:tr>
      <w:tr w:rsidR="00EA4C11" w:rsidRPr="00EA4C11" w14:paraId="00888771" w14:textId="77777777" w:rsidTr="00EA4C11">
        <w:tc>
          <w:tcPr>
            <w:tcW w:w="0" w:type="auto"/>
            <w:hideMark/>
          </w:tcPr>
          <w:p w14:paraId="7EAD6E7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5E7318B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R517.61</w:t>
            </w:r>
          </w:p>
        </w:tc>
      </w:tr>
      <w:tr w:rsidR="00EA4C11" w:rsidRPr="00EA4C11" w14:paraId="20A0A1C5" w14:textId="77777777" w:rsidTr="00EA4C11">
        <w:tc>
          <w:tcPr>
            <w:tcW w:w="0" w:type="auto"/>
            <w:hideMark/>
          </w:tcPr>
          <w:p w14:paraId="10C0B4C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4BE4B92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R481.37</w:t>
            </w:r>
          </w:p>
        </w:tc>
      </w:tr>
      <w:tr w:rsidR="00EA4C11" w:rsidRPr="00EA4C11" w14:paraId="781264FA" w14:textId="77777777" w:rsidTr="00EA4C11">
        <w:tc>
          <w:tcPr>
            <w:tcW w:w="0" w:type="auto"/>
            <w:hideMark/>
          </w:tcPr>
          <w:p w14:paraId="4D6AB71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11FED3D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R680.02</w:t>
            </w:r>
          </w:p>
        </w:tc>
      </w:tr>
    </w:tbl>
    <w:p w14:paraId="74B8C4A7" w14:textId="721AF24F" w:rsid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B47210D" w14:textId="77777777" w:rsid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7213BE6" w14:textId="77777777" w:rsid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7B97735" w14:textId="77777777" w:rsidR="00EA4C11" w:rsidRP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FFB8A12" w14:textId="77777777" w:rsid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72FDC299" w14:textId="77777777" w:rsid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6F5D21D7" w14:textId="3FEC9ADC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4) Society / Group Plans</w:t>
      </w:r>
    </w:p>
    <w:p w14:paraId="62E839F4" w14:textId="203F011D" w:rsidR="00EA4C11" w:rsidRPr="00EA4C11" w:rsidRDefault="00EA4C11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204216F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 + 5 Traditional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</w:tblGrid>
      <w:tr w:rsidR="00EA4C11" w:rsidRPr="00EA4C11" w14:paraId="7BB935E0" w14:textId="77777777" w:rsidTr="00BF40E8">
        <w:tc>
          <w:tcPr>
            <w:tcW w:w="0" w:type="auto"/>
            <w:hideMark/>
          </w:tcPr>
          <w:p w14:paraId="73833FF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0D3AD49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&lt;65</w:t>
            </w:r>
          </w:p>
        </w:tc>
        <w:tc>
          <w:tcPr>
            <w:tcW w:w="0" w:type="auto"/>
            <w:hideMark/>
          </w:tcPr>
          <w:p w14:paraId="24FB2D48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&lt;70</w:t>
            </w:r>
          </w:p>
        </w:tc>
        <w:tc>
          <w:tcPr>
            <w:tcW w:w="0" w:type="auto"/>
            <w:hideMark/>
          </w:tcPr>
          <w:p w14:paraId="5304D70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&lt;75</w:t>
            </w:r>
          </w:p>
        </w:tc>
      </w:tr>
      <w:tr w:rsidR="00EA4C11" w:rsidRPr="00EA4C11" w14:paraId="37415ED7" w14:textId="77777777" w:rsidTr="00BF40E8">
        <w:tc>
          <w:tcPr>
            <w:tcW w:w="0" w:type="auto"/>
            <w:hideMark/>
          </w:tcPr>
          <w:p w14:paraId="0B54BD8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4CF78DC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R66.43</w:t>
            </w:r>
          </w:p>
        </w:tc>
        <w:tc>
          <w:tcPr>
            <w:tcW w:w="0" w:type="auto"/>
            <w:hideMark/>
          </w:tcPr>
          <w:p w14:paraId="5006EBC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R83.46</w:t>
            </w:r>
          </w:p>
        </w:tc>
        <w:tc>
          <w:tcPr>
            <w:tcW w:w="0" w:type="auto"/>
            <w:hideMark/>
          </w:tcPr>
          <w:p w14:paraId="3490EF8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R99.63</w:t>
            </w:r>
          </w:p>
        </w:tc>
      </w:tr>
      <w:tr w:rsidR="00EA4C11" w:rsidRPr="00EA4C11" w14:paraId="26AC7539" w14:textId="77777777" w:rsidTr="00BF40E8">
        <w:tc>
          <w:tcPr>
            <w:tcW w:w="0" w:type="auto"/>
            <w:hideMark/>
          </w:tcPr>
          <w:p w14:paraId="61E0274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6F50ED4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R110.68</w:t>
            </w:r>
          </w:p>
        </w:tc>
        <w:tc>
          <w:tcPr>
            <w:tcW w:w="0" w:type="auto"/>
            <w:hideMark/>
          </w:tcPr>
          <w:p w14:paraId="0EAC502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R139.06</w:t>
            </w:r>
          </w:p>
        </w:tc>
        <w:tc>
          <w:tcPr>
            <w:tcW w:w="0" w:type="auto"/>
            <w:hideMark/>
          </w:tcPr>
          <w:p w14:paraId="038BD66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R166.06</w:t>
            </w:r>
          </w:p>
        </w:tc>
      </w:tr>
      <w:tr w:rsidR="00EA4C11" w:rsidRPr="00EA4C11" w14:paraId="3B30C474" w14:textId="77777777" w:rsidTr="00BF40E8">
        <w:tc>
          <w:tcPr>
            <w:tcW w:w="0" w:type="auto"/>
            <w:hideMark/>
          </w:tcPr>
          <w:p w14:paraId="4119DCB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1834CCC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R177.11</w:t>
            </w:r>
          </w:p>
        </w:tc>
        <w:tc>
          <w:tcPr>
            <w:tcW w:w="0" w:type="auto"/>
            <w:hideMark/>
          </w:tcPr>
          <w:p w14:paraId="3CA154B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R222.39</w:t>
            </w:r>
          </w:p>
        </w:tc>
        <w:tc>
          <w:tcPr>
            <w:tcW w:w="0" w:type="auto"/>
            <w:hideMark/>
          </w:tcPr>
          <w:p w14:paraId="143B1F6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R265.72</w:t>
            </w:r>
          </w:p>
        </w:tc>
      </w:tr>
      <w:tr w:rsidR="00EA4C11" w:rsidRPr="00EA4C11" w14:paraId="02C249F1" w14:textId="77777777" w:rsidTr="00BF40E8">
        <w:tc>
          <w:tcPr>
            <w:tcW w:w="0" w:type="auto"/>
            <w:hideMark/>
          </w:tcPr>
          <w:p w14:paraId="58ED70A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2807A0B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R221.43</w:t>
            </w:r>
          </w:p>
        </w:tc>
        <w:tc>
          <w:tcPr>
            <w:tcW w:w="0" w:type="auto"/>
            <w:hideMark/>
          </w:tcPr>
          <w:p w14:paraId="47AC80F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R278.16</w:t>
            </w:r>
          </w:p>
        </w:tc>
        <w:tc>
          <w:tcPr>
            <w:tcW w:w="0" w:type="auto"/>
            <w:hideMark/>
          </w:tcPr>
          <w:p w14:paraId="3FDC555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R332.18</w:t>
            </w:r>
          </w:p>
        </w:tc>
      </w:tr>
      <w:tr w:rsidR="00EA4C11" w:rsidRPr="00EA4C11" w14:paraId="5678CD0E" w14:textId="77777777" w:rsidTr="00BF40E8">
        <w:tc>
          <w:tcPr>
            <w:tcW w:w="0" w:type="auto"/>
            <w:hideMark/>
          </w:tcPr>
          <w:p w14:paraId="729B4E8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4B20A92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R276.74</w:t>
            </w:r>
          </w:p>
        </w:tc>
        <w:tc>
          <w:tcPr>
            <w:tcW w:w="0" w:type="auto"/>
            <w:hideMark/>
          </w:tcPr>
          <w:p w14:paraId="3F05FD3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R347.56</w:t>
            </w:r>
          </w:p>
        </w:tc>
        <w:tc>
          <w:tcPr>
            <w:tcW w:w="0" w:type="auto"/>
            <w:hideMark/>
          </w:tcPr>
          <w:p w14:paraId="63D0A5E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R415.14</w:t>
            </w:r>
          </w:p>
        </w:tc>
      </w:tr>
      <w:tr w:rsidR="00EA4C11" w:rsidRPr="00EA4C11" w14:paraId="4ABFBAEA" w14:textId="77777777" w:rsidTr="00BF40E8">
        <w:tc>
          <w:tcPr>
            <w:tcW w:w="0" w:type="auto"/>
            <w:hideMark/>
          </w:tcPr>
          <w:p w14:paraId="735F78E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30AD7E6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R330.63</w:t>
            </w:r>
          </w:p>
        </w:tc>
        <w:tc>
          <w:tcPr>
            <w:tcW w:w="0" w:type="auto"/>
            <w:hideMark/>
          </w:tcPr>
          <w:p w14:paraId="0AD6D21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R417.15</w:t>
            </w:r>
          </w:p>
        </w:tc>
        <w:tc>
          <w:tcPr>
            <w:tcW w:w="0" w:type="auto"/>
            <w:hideMark/>
          </w:tcPr>
          <w:p w14:paraId="6E47922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R519.16</w:t>
            </w:r>
          </w:p>
        </w:tc>
      </w:tr>
    </w:tbl>
    <w:p w14:paraId="38727282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 + 9 Traditional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</w:tblGrid>
      <w:tr w:rsidR="00EA4C11" w:rsidRPr="00EA4C11" w14:paraId="2066D4D0" w14:textId="77777777" w:rsidTr="00BF40E8">
        <w:tc>
          <w:tcPr>
            <w:tcW w:w="0" w:type="auto"/>
            <w:hideMark/>
          </w:tcPr>
          <w:p w14:paraId="199FB45A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1ED6B358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&lt;65</w:t>
            </w:r>
          </w:p>
        </w:tc>
        <w:tc>
          <w:tcPr>
            <w:tcW w:w="0" w:type="auto"/>
            <w:hideMark/>
          </w:tcPr>
          <w:p w14:paraId="2DAAF7D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&lt;70</w:t>
            </w:r>
          </w:p>
        </w:tc>
        <w:tc>
          <w:tcPr>
            <w:tcW w:w="0" w:type="auto"/>
            <w:hideMark/>
          </w:tcPr>
          <w:p w14:paraId="12F371F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&lt;75</w:t>
            </w:r>
          </w:p>
        </w:tc>
      </w:tr>
      <w:tr w:rsidR="00EA4C11" w:rsidRPr="00EA4C11" w14:paraId="4E447FFE" w14:textId="77777777" w:rsidTr="00BF40E8">
        <w:tc>
          <w:tcPr>
            <w:tcW w:w="0" w:type="auto"/>
            <w:hideMark/>
          </w:tcPr>
          <w:p w14:paraId="23FEF42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06E82AD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R104.45</w:t>
            </w:r>
          </w:p>
        </w:tc>
        <w:tc>
          <w:tcPr>
            <w:tcW w:w="0" w:type="auto"/>
            <w:hideMark/>
          </w:tcPr>
          <w:p w14:paraId="13BF80C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R131.14</w:t>
            </w:r>
          </w:p>
        </w:tc>
        <w:tc>
          <w:tcPr>
            <w:tcW w:w="0" w:type="auto"/>
            <w:hideMark/>
          </w:tcPr>
          <w:p w14:paraId="34BCE90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R182.23</w:t>
            </w:r>
          </w:p>
        </w:tc>
      </w:tr>
      <w:tr w:rsidR="00EA4C11" w:rsidRPr="00EA4C11" w14:paraId="4B113D07" w14:textId="77777777" w:rsidTr="00BF40E8">
        <w:tc>
          <w:tcPr>
            <w:tcW w:w="0" w:type="auto"/>
            <w:hideMark/>
          </w:tcPr>
          <w:p w14:paraId="34EF13E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52DC777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R189.09</w:t>
            </w:r>
          </w:p>
        </w:tc>
        <w:tc>
          <w:tcPr>
            <w:tcW w:w="0" w:type="auto"/>
            <w:hideMark/>
          </w:tcPr>
          <w:p w14:paraId="6EDEE5B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R218.59</w:t>
            </w:r>
          </w:p>
        </w:tc>
        <w:tc>
          <w:tcPr>
            <w:tcW w:w="0" w:type="auto"/>
            <w:hideMark/>
          </w:tcPr>
          <w:p w14:paraId="781EA79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R265.91</w:t>
            </w:r>
          </w:p>
        </w:tc>
      </w:tr>
      <w:tr w:rsidR="00EA4C11" w:rsidRPr="00EA4C11" w14:paraId="5FC8BD5F" w14:textId="77777777" w:rsidTr="00BF40E8">
        <w:tc>
          <w:tcPr>
            <w:tcW w:w="0" w:type="auto"/>
            <w:hideMark/>
          </w:tcPr>
          <w:p w14:paraId="6F5F0D4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2C8D77E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R278.55</w:t>
            </w:r>
          </w:p>
        </w:tc>
        <w:tc>
          <w:tcPr>
            <w:tcW w:w="0" w:type="auto"/>
            <w:hideMark/>
          </w:tcPr>
          <w:p w14:paraId="4A3D65E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R349.73</w:t>
            </w:r>
          </w:p>
        </w:tc>
        <w:tc>
          <w:tcPr>
            <w:tcW w:w="0" w:type="auto"/>
            <w:hideMark/>
          </w:tcPr>
          <w:p w14:paraId="307A52D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R399.70</w:t>
            </w:r>
          </w:p>
        </w:tc>
      </w:tr>
      <w:tr w:rsidR="00EA4C11" w:rsidRPr="00EA4C11" w14:paraId="1956AA4B" w14:textId="77777777" w:rsidTr="00BF40E8">
        <w:tc>
          <w:tcPr>
            <w:tcW w:w="0" w:type="auto"/>
            <w:hideMark/>
          </w:tcPr>
          <w:p w14:paraId="3315D95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6840247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R349.64</w:t>
            </w:r>
          </w:p>
        </w:tc>
        <w:tc>
          <w:tcPr>
            <w:tcW w:w="0" w:type="auto"/>
            <w:hideMark/>
          </w:tcPr>
          <w:p w14:paraId="7FC4C49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R437.09</w:t>
            </w:r>
          </w:p>
        </w:tc>
        <w:tc>
          <w:tcPr>
            <w:tcW w:w="0" w:type="auto"/>
            <w:hideMark/>
          </w:tcPr>
          <w:p w14:paraId="3AB6FEB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R524.54</w:t>
            </w:r>
          </w:p>
        </w:tc>
      </w:tr>
      <w:tr w:rsidR="00EA4C11" w:rsidRPr="00EA4C11" w14:paraId="330C9F7F" w14:textId="77777777" w:rsidTr="00BF40E8">
        <w:tc>
          <w:tcPr>
            <w:tcW w:w="0" w:type="auto"/>
            <w:hideMark/>
          </w:tcPr>
          <w:p w14:paraId="2CCFC3B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3994B78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R437.18</w:t>
            </w:r>
          </w:p>
        </w:tc>
        <w:tc>
          <w:tcPr>
            <w:tcW w:w="0" w:type="auto"/>
            <w:hideMark/>
          </w:tcPr>
          <w:p w14:paraId="19515A5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R543.77</w:t>
            </w:r>
          </w:p>
        </w:tc>
        <w:tc>
          <w:tcPr>
            <w:tcW w:w="0" w:type="auto"/>
            <w:hideMark/>
          </w:tcPr>
          <w:p w14:paraId="61025F3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R652.51</w:t>
            </w:r>
          </w:p>
        </w:tc>
      </w:tr>
      <w:tr w:rsidR="00EA4C11" w:rsidRPr="00EA4C11" w14:paraId="173FC0EE" w14:textId="77777777" w:rsidTr="00BF40E8">
        <w:tc>
          <w:tcPr>
            <w:tcW w:w="0" w:type="auto"/>
            <w:hideMark/>
          </w:tcPr>
          <w:p w14:paraId="064F9A0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36D52F6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R524.63</w:t>
            </w:r>
          </w:p>
        </w:tc>
        <w:tc>
          <w:tcPr>
            <w:tcW w:w="0" w:type="auto"/>
            <w:hideMark/>
          </w:tcPr>
          <w:p w14:paraId="2B87432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R655.68</w:t>
            </w:r>
          </w:p>
        </w:tc>
        <w:tc>
          <w:tcPr>
            <w:tcW w:w="0" w:type="auto"/>
            <w:hideMark/>
          </w:tcPr>
          <w:p w14:paraId="7F2706E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R774.61</w:t>
            </w:r>
          </w:p>
        </w:tc>
      </w:tr>
    </w:tbl>
    <w:p w14:paraId="03D92030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 + 13 Traditional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217"/>
      </w:tblGrid>
      <w:tr w:rsidR="00EA4C11" w:rsidRPr="00EA4C11" w14:paraId="2474C363" w14:textId="77777777" w:rsidTr="00BF40E8">
        <w:tc>
          <w:tcPr>
            <w:tcW w:w="0" w:type="auto"/>
            <w:hideMark/>
          </w:tcPr>
          <w:p w14:paraId="3BB48DFB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18B7A709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&lt;65</w:t>
            </w:r>
          </w:p>
        </w:tc>
        <w:tc>
          <w:tcPr>
            <w:tcW w:w="0" w:type="auto"/>
            <w:hideMark/>
          </w:tcPr>
          <w:p w14:paraId="588FB75F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&lt;70</w:t>
            </w:r>
          </w:p>
        </w:tc>
        <w:tc>
          <w:tcPr>
            <w:tcW w:w="0" w:type="auto"/>
            <w:hideMark/>
          </w:tcPr>
          <w:p w14:paraId="1C7A8CB5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&lt;75</w:t>
            </w:r>
          </w:p>
        </w:tc>
      </w:tr>
      <w:tr w:rsidR="00EA4C11" w:rsidRPr="00EA4C11" w14:paraId="769FD075" w14:textId="77777777" w:rsidTr="00BF40E8">
        <w:tc>
          <w:tcPr>
            <w:tcW w:w="0" w:type="auto"/>
            <w:hideMark/>
          </w:tcPr>
          <w:p w14:paraId="2E78795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  <w:tc>
          <w:tcPr>
            <w:tcW w:w="0" w:type="auto"/>
            <w:hideMark/>
          </w:tcPr>
          <w:p w14:paraId="5ED2F5C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R143.09</w:t>
            </w:r>
          </w:p>
        </w:tc>
        <w:tc>
          <w:tcPr>
            <w:tcW w:w="0" w:type="auto"/>
            <w:hideMark/>
          </w:tcPr>
          <w:p w14:paraId="5E2C064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R178.53</w:t>
            </w:r>
          </w:p>
        </w:tc>
        <w:tc>
          <w:tcPr>
            <w:tcW w:w="0" w:type="auto"/>
            <w:hideMark/>
          </w:tcPr>
          <w:p w14:paraId="59FA692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R214.63</w:t>
            </w:r>
          </w:p>
        </w:tc>
      </w:tr>
      <w:tr w:rsidR="00EA4C11" w:rsidRPr="00EA4C11" w14:paraId="6A171B94" w14:textId="77777777" w:rsidTr="00BF40E8">
        <w:tc>
          <w:tcPr>
            <w:tcW w:w="0" w:type="auto"/>
            <w:hideMark/>
          </w:tcPr>
          <w:p w14:paraId="6C0CFE8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498E768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R238.43</w:t>
            </w:r>
          </w:p>
        </w:tc>
        <w:tc>
          <w:tcPr>
            <w:tcW w:w="0" w:type="auto"/>
            <w:hideMark/>
          </w:tcPr>
          <w:p w14:paraId="7967383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R297.56</w:t>
            </w:r>
          </w:p>
        </w:tc>
        <w:tc>
          <w:tcPr>
            <w:tcW w:w="0" w:type="auto"/>
            <w:hideMark/>
          </w:tcPr>
          <w:p w14:paraId="07E4A83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R357.72</w:t>
            </w:r>
          </w:p>
        </w:tc>
      </w:tr>
      <w:tr w:rsidR="00EA4C11" w:rsidRPr="00EA4C11" w14:paraId="041FC810" w14:textId="77777777" w:rsidTr="00BF40E8">
        <w:tc>
          <w:tcPr>
            <w:tcW w:w="0" w:type="auto"/>
            <w:hideMark/>
          </w:tcPr>
          <w:p w14:paraId="1389DA6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R8,000</w:t>
            </w:r>
          </w:p>
        </w:tc>
        <w:tc>
          <w:tcPr>
            <w:tcW w:w="0" w:type="auto"/>
            <w:hideMark/>
          </w:tcPr>
          <w:p w14:paraId="2A8D636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R381.58</w:t>
            </w:r>
          </w:p>
        </w:tc>
        <w:tc>
          <w:tcPr>
            <w:tcW w:w="0" w:type="auto"/>
            <w:hideMark/>
          </w:tcPr>
          <w:p w14:paraId="0D2A940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R476.12</w:t>
            </w:r>
          </w:p>
        </w:tc>
        <w:tc>
          <w:tcPr>
            <w:tcW w:w="0" w:type="auto"/>
            <w:hideMark/>
          </w:tcPr>
          <w:p w14:paraId="357C7EF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R536.51</w:t>
            </w:r>
          </w:p>
        </w:tc>
      </w:tr>
      <w:tr w:rsidR="00EA4C11" w:rsidRPr="00EA4C11" w14:paraId="648AE29A" w14:textId="77777777" w:rsidTr="00BF40E8">
        <w:tc>
          <w:tcPr>
            <w:tcW w:w="0" w:type="auto"/>
            <w:hideMark/>
          </w:tcPr>
          <w:p w14:paraId="524ACAB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1A50354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R476.92</w:t>
            </w:r>
          </w:p>
        </w:tc>
        <w:tc>
          <w:tcPr>
            <w:tcW w:w="0" w:type="auto"/>
            <w:hideMark/>
          </w:tcPr>
          <w:p w14:paraId="1218103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R596.11</w:t>
            </w:r>
          </w:p>
        </w:tc>
        <w:tc>
          <w:tcPr>
            <w:tcW w:w="0" w:type="auto"/>
            <w:hideMark/>
          </w:tcPr>
          <w:p w14:paraId="40324B9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R715.37</w:t>
            </w:r>
          </w:p>
        </w:tc>
      </w:tr>
      <w:tr w:rsidR="00EA4C11" w:rsidRPr="00EA4C11" w14:paraId="253F49B6" w14:textId="77777777" w:rsidTr="00BF40E8">
        <w:tc>
          <w:tcPr>
            <w:tcW w:w="0" w:type="auto"/>
            <w:hideMark/>
          </w:tcPr>
          <w:p w14:paraId="3F242CB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69D49BE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R596.21</w:t>
            </w:r>
          </w:p>
        </w:tc>
        <w:tc>
          <w:tcPr>
            <w:tcW w:w="0" w:type="auto"/>
            <w:hideMark/>
          </w:tcPr>
          <w:p w14:paraId="1C6EFAC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R743.95</w:t>
            </w:r>
          </w:p>
        </w:tc>
        <w:tc>
          <w:tcPr>
            <w:tcW w:w="0" w:type="auto"/>
            <w:hideMark/>
          </w:tcPr>
          <w:p w14:paraId="6897DE7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R894.37</w:t>
            </w:r>
          </w:p>
        </w:tc>
      </w:tr>
      <w:tr w:rsidR="00EA4C11" w:rsidRPr="00EA4C11" w14:paraId="63014032" w14:textId="77777777" w:rsidTr="00BF40E8">
        <w:tc>
          <w:tcPr>
            <w:tcW w:w="0" w:type="auto"/>
            <w:hideMark/>
          </w:tcPr>
          <w:p w14:paraId="07FB9EF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5B0E270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R715.28</w:t>
            </w:r>
          </w:p>
        </w:tc>
        <w:tc>
          <w:tcPr>
            <w:tcW w:w="0" w:type="auto"/>
            <w:hideMark/>
          </w:tcPr>
          <w:p w14:paraId="48FBDAF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R894.20</w:t>
            </w:r>
          </w:p>
        </w:tc>
        <w:tc>
          <w:tcPr>
            <w:tcW w:w="0" w:type="auto"/>
            <w:hideMark/>
          </w:tcPr>
          <w:p w14:paraId="010CCC2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R1,073.09</w:t>
            </w:r>
          </w:p>
        </w:tc>
      </w:tr>
    </w:tbl>
    <w:p w14:paraId="4208AF4F" w14:textId="2B732DDA" w:rsidR="00EA4C11" w:rsidRP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E5A191F" w14:textId="77777777" w:rsidR="00BF40E8" w:rsidRDefault="00BF40E8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725A0D1B" w14:textId="77777777" w:rsidR="00BF40E8" w:rsidRDefault="00BF40E8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623A3347" w14:textId="31826499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5) Additional Benefits</w:t>
      </w:r>
    </w:p>
    <w:p w14:paraId="6DCE12DE" w14:textId="77777777" w:rsidR="00EA4C11" w:rsidRPr="00EA4C11" w:rsidRDefault="00EA4C11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document is explicit that these additional benefits apply only to the </w:t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main member and spouse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it separately prices </w:t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Tombstone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Grocery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Meat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benefits across age bands 18 to 65, 66 to 70, and 71 to 75.</w:t>
      </w:r>
    </w:p>
    <w:p w14:paraId="15B6B3F4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Tombstone Benefit, R5,000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037"/>
        <w:gridCol w:w="1037"/>
      </w:tblGrid>
      <w:tr w:rsidR="00EA4C11" w:rsidRPr="00EA4C11" w14:paraId="547EDF34" w14:textId="77777777" w:rsidTr="00BF40E8">
        <w:tc>
          <w:tcPr>
            <w:tcW w:w="0" w:type="auto"/>
            <w:hideMark/>
          </w:tcPr>
          <w:p w14:paraId="1D22614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Age band</w:t>
            </w:r>
          </w:p>
        </w:tc>
        <w:tc>
          <w:tcPr>
            <w:tcW w:w="0" w:type="auto"/>
            <w:hideMark/>
          </w:tcPr>
          <w:p w14:paraId="4AFB694A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14:paraId="2A031D1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Family</w:t>
            </w:r>
          </w:p>
        </w:tc>
      </w:tr>
      <w:tr w:rsidR="00EA4C11" w:rsidRPr="00EA4C11" w14:paraId="7A0E8A1A" w14:textId="77777777" w:rsidTr="00BF40E8">
        <w:tc>
          <w:tcPr>
            <w:tcW w:w="0" w:type="auto"/>
            <w:hideMark/>
          </w:tcPr>
          <w:p w14:paraId="2245B96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 to 65</w:t>
            </w:r>
          </w:p>
        </w:tc>
        <w:tc>
          <w:tcPr>
            <w:tcW w:w="0" w:type="auto"/>
            <w:hideMark/>
          </w:tcPr>
          <w:p w14:paraId="67E6E41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R45.64</w:t>
            </w:r>
          </w:p>
        </w:tc>
        <w:tc>
          <w:tcPr>
            <w:tcW w:w="0" w:type="auto"/>
            <w:hideMark/>
          </w:tcPr>
          <w:p w14:paraId="1FC8EBE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R72.27</w:t>
            </w:r>
          </w:p>
        </w:tc>
      </w:tr>
      <w:tr w:rsidR="00EA4C11" w:rsidRPr="00EA4C11" w14:paraId="19A3787E" w14:textId="77777777" w:rsidTr="00BF40E8">
        <w:tc>
          <w:tcPr>
            <w:tcW w:w="0" w:type="auto"/>
            <w:hideMark/>
          </w:tcPr>
          <w:p w14:paraId="1AD5067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66 to 70</w:t>
            </w:r>
          </w:p>
        </w:tc>
        <w:tc>
          <w:tcPr>
            <w:tcW w:w="0" w:type="auto"/>
            <w:hideMark/>
          </w:tcPr>
          <w:p w14:paraId="79653F1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R127.94</w:t>
            </w:r>
          </w:p>
        </w:tc>
        <w:tc>
          <w:tcPr>
            <w:tcW w:w="0" w:type="auto"/>
            <w:hideMark/>
          </w:tcPr>
          <w:p w14:paraId="3C335DD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R146.88</w:t>
            </w:r>
          </w:p>
        </w:tc>
      </w:tr>
      <w:tr w:rsidR="00EA4C11" w:rsidRPr="00EA4C11" w14:paraId="7DDFF968" w14:textId="77777777" w:rsidTr="00BF40E8">
        <w:tc>
          <w:tcPr>
            <w:tcW w:w="0" w:type="auto"/>
            <w:hideMark/>
          </w:tcPr>
          <w:p w14:paraId="2F52318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71 to 75</w:t>
            </w:r>
          </w:p>
        </w:tc>
        <w:tc>
          <w:tcPr>
            <w:tcW w:w="0" w:type="auto"/>
            <w:hideMark/>
          </w:tcPr>
          <w:p w14:paraId="7F429A8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R139.16</w:t>
            </w:r>
          </w:p>
        </w:tc>
        <w:tc>
          <w:tcPr>
            <w:tcW w:w="0" w:type="auto"/>
            <w:hideMark/>
          </w:tcPr>
          <w:p w14:paraId="392FE7E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R185.53</w:t>
            </w:r>
          </w:p>
        </w:tc>
      </w:tr>
    </w:tbl>
    <w:p w14:paraId="146FF3FC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Grocery Benefit, R5,000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037"/>
        <w:gridCol w:w="1037"/>
      </w:tblGrid>
      <w:tr w:rsidR="00EA4C11" w:rsidRPr="00EA4C11" w14:paraId="6ED66439" w14:textId="77777777" w:rsidTr="00BF40E8">
        <w:tc>
          <w:tcPr>
            <w:tcW w:w="0" w:type="auto"/>
            <w:hideMark/>
          </w:tcPr>
          <w:p w14:paraId="25EFBEE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Age band</w:t>
            </w:r>
          </w:p>
        </w:tc>
        <w:tc>
          <w:tcPr>
            <w:tcW w:w="0" w:type="auto"/>
            <w:hideMark/>
          </w:tcPr>
          <w:p w14:paraId="797C3C4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14:paraId="2E222446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Family</w:t>
            </w:r>
          </w:p>
        </w:tc>
      </w:tr>
      <w:tr w:rsidR="00EA4C11" w:rsidRPr="00EA4C11" w14:paraId="769B9057" w14:textId="77777777" w:rsidTr="00BF40E8">
        <w:tc>
          <w:tcPr>
            <w:tcW w:w="0" w:type="auto"/>
            <w:hideMark/>
          </w:tcPr>
          <w:p w14:paraId="31CFD3E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 to 65</w:t>
            </w:r>
          </w:p>
        </w:tc>
        <w:tc>
          <w:tcPr>
            <w:tcW w:w="0" w:type="auto"/>
            <w:hideMark/>
          </w:tcPr>
          <w:p w14:paraId="0D00D5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R57.59</w:t>
            </w:r>
          </w:p>
        </w:tc>
        <w:tc>
          <w:tcPr>
            <w:tcW w:w="0" w:type="auto"/>
            <w:hideMark/>
          </w:tcPr>
          <w:p w14:paraId="7404C8E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R102.47</w:t>
            </w:r>
          </w:p>
        </w:tc>
      </w:tr>
      <w:tr w:rsidR="00EA4C11" w:rsidRPr="00EA4C11" w14:paraId="32D9CBEB" w14:textId="77777777" w:rsidTr="00BF40E8">
        <w:tc>
          <w:tcPr>
            <w:tcW w:w="0" w:type="auto"/>
            <w:hideMark/>
          </w:tcPr>
          <w:p w14:paraId="48FD5EC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66 to 70</w:t>
            </w:r>
          </w:p>
        </w:tc>
        <w:tc>
          <w:tcPr>
            <w:tcW w:w="0" w:type="auto"/>
            <w:hideMark/>
          </w:tcPr>
          <w:p w14:paraId="3B28E36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R162.39</w:t>
            </w:r>
          </w:p>
        </w:tc>
        <w:tc>
          <w:tcPr>
            <w:tcW w:w="0" w:type="auto"/>
            <w:hideMark/>
          </w:tcPr>
          <w:p w14:paraId="2AA9100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R202.52</w:t>
            </w:r>
          </w:p>
        </w:tc>
      </w:tr>
      <w:tr w:rsidR="00EA4C11" w:rsidRPr="00EA4C11" w14:paraId="690EC177" w14:textId="77777777" w:rsidTr="00BF40E8">
        <w:tc>
          <w:tcPr>
            <w:tcW w:w="0" w:type="auto"/>
            <w:hideMark/>
          </w:tcPr>
          <w:p w14:paraId="6870C04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71 to 75</w:t>
            </w:r>
          </w:p>
        </w:tc>
        <w:tc>
          <w:tcPr>
            <w:tcW w:w="0" w:type="auto"/>
            <w:hideMark/>
          </w:tcPr>
          <w:p w14:paraId="488C34D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R220.31</w:t>
            </w:r>
          </w:p>
        </w:tc>
        <w:tc>
          <w:tcPr>
            <w:tcW w:w="0" w:type="auto"/>
            <w:hideMark/>
          </w:tcPr>
          <w:p w14:paraId="45D3CA9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R239.65</w:t>
            </w:r>
          </w:p>
        </w:tc>
      </w:tr>
    </w:tbl>
    <w:p w14:paraId="7620D32F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Grocery Benefit, R8,000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037"/>
        <w:gridCol w:w="1037"/>
      </w:tblGrid>
      <w:tr w:rsidR="00EA4C11" w:rsidRPr="00EA4C11" w14:paraId="626C7D56" w14:textId="77777777" w:rsidTr="00BF40E8">
        <w:tc>
          <w:tcPr>
            <w:tcW w:w="0" w:type="auto"/>
            <w:hideMark/>
          </w:tcPr>
          <w:p w14:paraId="6452B3E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Age band</w:t>
            </w:r>
          </w:p>
        </w:tc>
        <w:tc>
          <w:tcPr>
            <w:tcW w:w="0" w:type="auto"/>
            <w:hideMark/>
          </w:tcPr>
          <w:p w14:paraId="53CD5CB2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14:paraId="0869EB17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Family</w:t>
            </w:r>
          </w:p>
        </w:tc>
      </w:tr>
      <w:tr w:rsidR="00EA4C11" w:rsidRPr="00EA4C11" w14:paraId="0AAD32A4" w14:textId="77777777" w:rsidTr="00BF40E8">
        <w:tc>
          <w:tcPr>
            <w:tcW w:w="0" w:type="auto"/>
            <w:hideMark/>
          </w:tcPr>
          <w:p w14:paraId="77113DF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 to 65</w:t>
            </w:r>
          </w:p>
        </w:tc>
        <w:tc>
          <w:tcPr>
            <w:tcW w:w="0" w:type="auto"/>
            <w:hideMark/>
          </w:tcPr>
          <w:p w14:paraId="6B83BC0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R45.64</w:t>
            </w:r>
          </w:p>
        </w:tc>
        <w:tc>
          <w:tcPr>
            <w:tcW w:w="0" w:type="auto"/>
            <w:hideMark/>
          </w:tcPr>
          <w:p w14:paraId="37D1E78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R72.27</w:t>
            </w:r>
          </w:p>
        </w:tc>
      </w:tr>
      <w:tr w:rsidR="00EA4C11" w:rsidRPr="00EA4C11" w14:paraId="28285CE0" w14:textId="77777777" w:rsidTr="00BF40E8">
        <w:tc>
          <w:tcPr>
            <w:tcW w:w="0" w:type="auto"/>
            <w:hideMark/>
          </w:tcPr>
          <w:p w14:paraId="317C815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66 to 70</w:t>
            </w:r>
          </w:p>
        </w:tc>
        <w:tc>
          <w:tcPr>
            <w:tcW w:w="0" w:type="auto"/>
            <w:hideMark/>
          </w:tcPr>
          <w:p w14:paraId="1079BBB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R127.94</w:t>
            </w:r>
          </w:p>
        </w:tc>
        <w:tc>
          <w:tcPr>
            <w:tcW w:w="0" w:type="auto"/>
            <w:hideMark/>
          </w:tcPr>
          <w:p w14:paraId="2922692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R146.88</w:t>
            </w:r>
          </w:p>
        </w:tc>
      </w:tr>
      <w:tr w:rsidR="00EA4C11" w:rsidRPr="00EA4C11" w14:paraId="355259DE" w14:textId="77777777" w:rsidTr="00BF40E8">
        <w:tc>
          <w:tcPr>
            <w:tcW w:w="0" w:type="auto"/>
            <w:hideMark/>
          </w:tcPr>
          <w:p w14:paraId="2F7FCC3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71 to 75</w:t>
            </w:r>
          </w:p>
        </w:tc>
        <w:tc>
          <w:tcPr>
            <w:tcW w:w="0" w:type="auto"/>
            <w:hideMark/>
          </w:tcPr>
          <w:p w14:paraId="54C99DA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R139.16</w:t>
            </w:r>
          </w:p>
        </w:tc>
        <w:tc>
          <w:tcPr>
            <w:tcW w:w="0" w:type="auto"/>
            <w:hideMark/>
          </w:tcPr>
          <w:p w14:paraId="55B2542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R185.53</w:t>
            </w:r>
          </w:p>
        </w:tc>
      </w:tr>
    </w:tbl>
    <w:p w14:paraId="334E785C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Meat Benefit, R5,000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037"/>
        <w:gridCol w:w="1037"/>
      </w:tblGrid>
      <w:tr w:rsidR="00EA4C11" w:rsidRPr="00EA4C11" w14:paraId="28CE91BC" w14:textId="77777777" w:rsidTr="00BF40E8">
        <w:tc>
          <w:tcPr>
            <w:tcW w:w="0" w:type="auto"/>
            <w:hideMark/>
          </w:tcPr>
          <w:p w14:paraId="646C2BA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Age band</w:t>
            </w:r>
          </w:p>
        </w:tc>
        <w:tc>
          <w:tcPr>
            <w:tcW w:w="0" w:type="auto"/>
            <w:hideMark/>
          </w:tcPr>
          <w:p w14:paraId="24D465EA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14:paraId="0356823A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Family</w:t>
            </w:r>
          </w:p>
        </w:tc>
      </w:tr>
      <w:tr w:rsidR="00EA4C11" w:rsidRPr="00EA4C11" w14:paraId="5CDE36E5" w14:textId="77777777" w:rsidTr="00BF40E8">
        <w:tc>
          <w:tcPr>
            <w:tcW w:w="0" w:type="auto"/>
            <w:hideMark/>
          </w:tcPr>
          <w:p w14:paraId="17B9A8A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 to 65</w:t>
            </w:r>
          </w:p>
        </w:tc>
        <w:tc>
          <w:tcPr>
            <w:tcW w:w="0" w:type="auto"/>
            <w:hideMark/>
          </w:tcPr>
          <w:p w14:paraId="4887A97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R45.64</w:t>
            </w:r>
          </w:p>
        </w:tc>
        <w:tc>
          <w:tcPr>
            <w:tcW w:w="0" w:type="auto"/>
            <w:hideMark/>
          </w:tcPr>
          <w:p w14:paraId="177E21A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R72.27</w:t>
            </w:r>
          </w:p>
        </w:tc>
      </w:tr>
      <w:tr w:rsidR="00EA4C11" w:rsidRPr="00EA4C11" w14:paraId="3A611B0B" w14:textId="77777777" w:rsidTr="00BF40E8">
        <w:tc>
          <w:tcPr>
            <w:tcW w:w="0" w:type="auto"/>
            <w:hideMark/>
          </w:tcPr>
          <w:p w14:paraId="53ECDB9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66 to 70</w:t>
            </w:r>
          </w:p>
        </w:tc>
        <w:tc>
          <w:tcPr>
            <w:tcW w:w="0" w:type="auto"/>
            <w:hideMark/>
          </w:tcPr>
          <w:p w14:paraId="40B1E98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R127.94</w:t>
            </w:r>
          </w:p>
        </w:tc>
        <w:tc>
          <w:tcPr>
            <w:tcW w:w="0" w:type="auto"/>
            <w:hideMark/>
          </w:tcPr>
          <w:p w14:paraId="0457E10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R146.88</w:t>
            </w:r>
          </w:p>
        </w:tc>
      </w:tr>
      <w:tr w:rsidR="00EA4C11" w:rsidRPr="00EA4C11" w14:paraId="5195A7FE" w14:textId="77777777" w:rsidTr="00BF40E8">
        <w:tc>
          <w:tcPr>
            <w:tcW w:w="0" w:type="auto"/>
            <w:hideMark/>
          </w:tcPr>
          <w:p w14:paraId="3A5749B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71 to 75</w:t>
            </w:r>
          </w:p>
        </w:tc>
        <w:tc>
          <w:tcPr>
            <w:tcW w:w="0" w:type="auto"/>
            <w:hideMark/>
          </w:tcPr>
          <w:p w14:paraId="41B4C23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R139.16</w:t>
            </w:r>
          </w:p>
        </w:tc>
        <w:tc>
          <w:tcPr>
            <w:tcW w:w="0" w:type="auto"/>
            <w:hideMark/>
          </w:tcPr>
          <w:p w14:paraId="4E8B50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R185.53</w:t>
            </w:r>
          </w:p>
        </w:tc>
      </w:tr>
    </w:tbl>
    <w:p w14:paraId="755A9050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Meat Benefit, R8,000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037"/>
        <w:gridCol w:w="1037"/>
      </w:tblGrid>
      <w:tr w:rsidR="00EA4C11" w:rsidRPr="00EA4C11" w14:paraId="2330DEC3" w14:textId="77777777" w:rsidTr="00BF40E8">
        <w:tc>
          <w:tcPr>
            <w:tcW w:w="0" w:type="auto"/>
            <w:hideMark/>
          </w:tcPr>
          <w:p w14:paraId="2E5F537C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Age band</w:t>
            </w:r>
          </w:p>
        </w:tc>
        <w:tc>
          <w:tcPr>
            <w:tcW w:w="0" w:type="auto"/>
            <w:hideMark/>
          </w:tcPr>
          <w:p w14:paraId="1A1290A5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14:paraId="5543C030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Family</w:t>
            </w:r>
          </w:p>
        </w:tc>
      </w:tr>
      <w:tr w:rsidR="00EA4C11" w:rsidRPr="00EA4C11" w14:paraId="6CAE9099" w14:textId="77777777" w:rsidTr="00BF40E8">
        <w:tc>
          <w:tcPr>
            <w:tcW w:w="0" w:type="auto"/>
            <w:hideMark/>
          </w:tcPr>
          <w:p w14:paraId="24DE92D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 to 65</w:t>
            </w:r>
          </w:p>
        </w:tc>
        <w:tc>
          <w:tcPr>
            <w:tcW w:w="0" w:type="auto"/>
            <w:hideMark/>
          </w:tcPr>
          <w:p w14:paraId="09B41E3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R57.59</w:t>
            </w:r>
          </w:p>
        </w:tc>
        <w:tc>
          <w:tcPr>
            <w:tcW w:w="0" w:type="auto"/>
            <w:hideMark/>
          </w:tcPr>
          <w:p w14:paraId="5DF720B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R102.47</w:t>
            </w:r>
          </w:p>
        </w:tc>
      </w:tr>
      <w:tr w:rsidR="00EA4C11" w:rsidRPr="00EA4C11" w14:paraId="3E49C775" w14:textId="77777777" w:rsidTr="00BF40E8">
        <w:tc>
          <w:tcPr>
            <w:tcW w:w="0" w:type="auto"/>
            <w:hideMark/>
          </w:tcPr>
          <w:p w14:paraId="7FEE3D6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66 to 70</w:t>
            </w:r>
          </w:p>
        </w:tc>
        <w:tc>
          <w:tcPr>
            <w:tcW w:w="0" w:type="auto"/>
            <w:hideMark/>
          </w:tcPr>
          <w:p w14:paraId="71B6BA5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R162.39</w:t>
            </w:r>
          </w:p>
        </w:tc>
        <w:tc>
          <w:tcPr>
            <w:tcW w:w="0" w:type="auto"/>
            <w:hideMark/>
          </w:tcPr>
          <w:p w14:paraId="0A17635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R202.52</w:t>
            </w:r>
          </w:p>
        </w:tc>
      </w:tr>
      <w:tr w:rsidR="00EA4C11" w:rsidRPr="00EA4C11" w14:paraId="4AC4FF8E" w14:textId="77777777" w:rsidTr="00BF40E8">
        <w:tc>
          <w:tcPr>
            <w:tcW w:w="0" w:type="auto"/>
            <w:hideMark/>
          </w:tcPr>
          <w:p w14:paraId="2F75B3B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71 to 75</w:t>
            </w:r>
          </w:p>
        </w:tc>
        <w:tc>
          <w:tcPr>
            <w:tcW w:w="0" w:type="auto"/>
            <w:hideMark/>
          </w:tcPr>
          <w:p w14:paraId="517C2FA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R220.31</w:t>
            </w:r>
          </w:p>
        </w:tc>
        <w:tc>
          <w:tcPr>
            <w:tcW w:w="0" w:type="auto"/>
            <w:hideMark/>
          </w:tcPr>
          <w:p w14:paraId="243CC7A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R239.65</w:t>
            </w:r>
          </w:p>
        </w:tc>
      </w:tr>
    </w:tbl>
    <w:p w14:paraId="028CBDE9" w14:textId="77777777" w:rsidR="00EA4C11" w:rsidRPr="00EA4C11" w:rsidRDefault="006D14A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D14A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F6F33C4">
          <v:rect id="_x0000_i1025" alt="" style="width:419.8pt;height:.05pt;mso-width-percent:0;mso-height-percent:0;mso-width-percent:0;mso-height-percent:0" o:hrpct="897" o:hralign="center" o:hrstd="t" o:hr="t" fillcolor="#a0a0a0" stroked="f"/>
        </w:pict>
      </w:r>
    </w:p>
    <w:p w14:paraId="6C5E4685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6) Accidental Death Benefit</w:t>
      </w:r>
    </w:p>
    <w:p w14:paraId="77C442F8" w14:textId="77777777" w:rsidR="00EA4C11" w:rsidRPr="00EA4C11" w:rsidRDefault="00EA4C11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source brochure states that Accidental Death pays out </w:t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double cover at claim stage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it provides rates by age band for the same set of cover levels.</w:t>
      </w:r>
    </w:p>
    <w:p w14:paraId="3F4A0F04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18 to 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3F3CC164" w14:textId="77777777" w:rsidTr="00BF40E8">
        <w:tc>
          <w:tcPr>
            <w:tcW w:w="0" w:type="auto"/>
            <w:hideMark/>
          </w:tcPr>
          <w:p w14:paraId="172EEE16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7E708F77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2EB1D49A" w14:textId="77777777" w:rsidTr="00BF40E8">
        <w:tc>
          <w:tcPr>
            <w:tcW w:w="0" w:type="auto"/>
            <w:hideMark/>
          </w:tcPr>
          <w:p w14:paraId="18D3E83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1480DD2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R15.44</w:t>
            </w:r>
          </w:p>
        </w:tc>
      </w:tr>
      <w:tr w:rsidR="00EA4C11" w:rsidRPr="00EA4C11" w14:paraId="680F7F8C" w14:textId="77777777" w:rsidTr="00BF40E8">
        <w:tc>
          <w:tcPr>
            <w:tcW w:w="0" w:type="auto"/>
            <w:hideMark/>
          </w:tcPr>
          <w:p w14:paraId="7735D5D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67594DE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R18.38</w:t>
            </w:r>
          </w:p>
        </w:tc>
      </w:tr>
      <w:tr w:rsidR="00EA4C11" w:rsidRPr="00EA4C11" w14:paraId="3DC73C30" w14:textId="77777777" w:rsidTr="00BF40E8">
        <w:tc>
          <w:tcPr>
            <w:tcW w:w="0" w:type="auto"/>
            <w:hideMark/>
          </w:tcPr>
          <w:p w14:paraId="359D00C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6333300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R19.54</w:t>
            </w:r>
          </w:p>
        </w:tc>
      </w:tr>
      <w:tr w:rsidR="00EA4C11" w:rsidRPr="00EA4C11" w14:paraId="4C945966" w14:textId="77777777" w:rsidTr="00BF40E8">
        <w:tc>
          <w:tcPr>
            <w:tcW w:w="0" w:type="auto"/>
            <w:hideMark/>
          </w:tcPr>
          <w:p w14:paraId="1F5CD2A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4709587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R21.25</w:t>
            </w:r>
          </w:p>
        </w:tc>
      </w:tr>
      <w:tr w:rsidR="00EA4C11" w:rsidRPr="00EA4C11" w14:paraId="64E5319C" w14:textId="77777777" w:rsidTr="00BF40E8">
        <w:tc>
          <w:tcPr>
            <w:tcW w:w="0" w:type="auto"/>
            <w:hideMark/>
          </w:tcPr>
          <w:p w14:paraId="72367B6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2F2977C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R27.62</w:t>
            </w:r>
          </w:p>
        </w:tc>
      </w:tr>
      <w:tr w:rsidR="00EA4C11" w:rsidRPr="00EA4C11" w14:paraId="0A8DB8D1" w14:textId="77777777" w:rsidTr="00BF40E8">
        <w:tc>
          <w:tcPr>
            <w:tcW w:w="0" w:type="auto"/>
            <w:hideMark/>
          </w:tcPr>
          <w:p w14:paraId="47AD147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55F747E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R29.80</w:t>
            </w:r>
          </w:p>
        </w:tc>
      </w:tr>
      <w:tr w:rsidR="00EA4C11" w:rsidRPr="00EA4C11" w14:paraId="15355419" w14:textId="77777777" w:rsidTr="00BF40E8">
        <w:tc>
          <w:tcPr>
            <w:tcW w:w="0" w:type="auto"/>
            <w:hideMark/>
          </w:tcPr>
          <w:p w14:paraId="79F7EC3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372EB07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R33.99</w:t>
            </w:r>
          </w:p>
        </w:tc>
      </w:tr>
      <w:tr w:rsidR="00EA4C11" w:rsidRPr="00EA4C11" w14:paraId="708550D5" w14:textId="77777777" w:rsidTr="00BF40E8">
        <w:tc>
          <w:tcPr>
            <w:tcW w:w="0" w:type="auto"/>
            <w:hideMark/>
          </w:tcPr>
          <w:p w14:paraId="39E80EC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168B13D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R37.65</w:t>
            </w:r>
          </w:p>
        </w:tc>
      </w:tr>
      <w:tr w:rsidR="00EA4C11" w:rsidRPr="00EA4C11" w14:paraId="0F67860C" w14:textId="77777777" w:rsidTr="00BF40E8">
        <w:tc>
          <w:tcPr>
            <w:tcW w:w="0" w:type="auto"/>
            <w:hideMark/>
          </w:tcPr>
          <w:p w14:paraId="457AF5E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1937DEB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R40.82</w:t>
            </w:r>
          </w:p>
        </w:tc>
      </w:tr>
    </w:tbl>
    <w:p w14:paraId="118E27FE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66 to 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0FE4E0F8" w14:textId="77777777" w:rsidTr="00BF40E8">
        <w:tc>
          <w:tcPr>
            <w:tcW w:w="0" w:type="auto"/>
            <w:hideMark/>
          </w:tcPr>
          <w:p w14:paraId="15A1068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5D83446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3FCED619" w14:textId="77777777" w:rsidTr="00BF40E8">
        <w:tc>
          <w:tcPr>
            <w:tcW w:w="0" w:type="auto"/>
            <w:hideMark/>
          </w:tcPr>
          <w:p w14:paraId="5A9735A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75F1296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R30.89</w:t>
            </w:r>
          </w:p>
        </w:tc>
      </w:tr>
      <w:tr w:rsidR="00EA4C11" w:rsidRPr="00EA4C11" w14:paraId="2BC1E2FA" w14:textId="77777777" w:rsidTr="00BF40E8">
        <w:tc>
          <w:tcPr>
            <w:tcW w:w="0" w:type="auto"/>
            <w:hideMark/>
          </w:tcPr>
          <w:p w14:paraId="7CF84A0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5C3D03A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R37.06</w:t>
            </w:r>
          </w:p>
        </w:tc>
      </w:tr>
      <w:tr w:rsidR="00EA4C11" w:rsidRPr="00EA4C11" w14:paraId="4ACCC995" w14:textId="77777777" w:rsidTr="00BF40E8">
        <w:tc>
          <w:tcPr>
            <w:tcW w:w="0" w:type="auto"/>
            <w:hideMark/>
          </w:tcPr>
          <w:p w14:paraId="482D6B5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117B85E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R39.53</w:t>
            </w:r>
          </w:p>
        </w:tc>
      </w:tr>
      <w:tr w:rsidR="00EA4C11" w:rsidRPr="00EA4C11" w14:paraId="7D32299E" w14:textId="77777777" w:rsidTr="00BF40E8">
        <w:tc>
          <w:tcPr>
            <w:tcW w:w="0" w:type="auto"/>
            <w:hideMark/>
          </w:tcPr>
          <w:p w14:paraId="2D5E2ABA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1099F3F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R43.20</w:t>
            </w:r>
          </w:p>
        </w:tc>
      </w:tr>
      <w:tr w:rsidR="00EA4C11" w:rsidRPr="00EA4C11" w14:paraId="0B9E84E5" w14:textId="77777777" w:rsidTr="00BF40E8">
        <w:tc>
          <w:tcPr>
            <w:tcW w:w="0" w:type="auto"/>
            <w:hideMark/>
          </w:tcPr>
          <w:p w14:paraId="0873842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52A1289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R53.16</w:t>
            </w:r>
          </w:p>
        </w:tc>
      </w:tr>
      <w:tr w:rsidR="00EA4C11" w:rsidRPr="00EA4C11" w14:paraId="399754A2" w14:textId="77777777" w:rsidTr="00BF40E8">
        <w:tc>
          <w:tcPr>
            <w:tcW w:w="0" w:type="auto"/>
            <w:hideMark/>
          </w:tcPr>
          <w:p w14:paraId="5B5CF17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17A8963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R60.52</w:t>
            </w:r>
          </w:p>
        </w:tc>
      </w:tr>
      <w:tr w:rsidR="00EA4C11" w:rsidRPr="00EA4C11" w14:paraId="01ECA860" w14:textId="77777777" w:rsidTr="00BF40E8">
        <w:tc>
          <w:tcPr>
            <w:tcW w:w="0" w:type="auto"/>
            <w:hideMark/>
          </w:tcPr>
          <w:p w14:paraId="7D969B7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15D75BE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R67.68</w:t>
            </w:r>
          </w:p>
        </w:tc>
      </w:tr>
      <w:tr w:rsidR="00EA4C11" w:rsidRPr="00EA4C11" w14:paraId="5E3CAA94" w14:textId="77777777" w:rsidTr="00BF40E8">
        <w:tc>
          <w:tcPr>
            <w:tcW w:w="0" w:type="auto"/>
            <w:hideMark/>
          </w:tcPr>
          <w:p w14:paraId="6F0411F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0" w:type="auto"/>
            <w:hideMark/>
          </w:tcPr>
          <w:p w14:paraId="0A32E9B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R72.50</w:t>
            </w:r>
          </w:p>
        </w:tc>
      </w:tr>
      <w:tr w:rsidR="00EA4C11" w:rsidRPr="00EA4C11" w14:paraId="703D3502" w14:textId="77777777" w:rsidTr="00BF40E8">
        <w:tc>
          <w:tcPr>
            <w:tcW w:w="0" w:type="auto"/>
            <w:hideMark/>
          </w:tcPr>
          <w:p w14:paraId="5868EA3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  <w:tc>
          <w:tcPr>
            <w:tcW w:w="0" w:type="auto"/>
            <w:hideMark/>
          </w:tcPr>
          <w:p w14:paraId="4BED78B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R82.96</w:t>
            </w:r>
          </w:p>
        </w:tc>
      </w:tr>
    </w:tbl>
    <w:p w14:paraId="77278BD4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Age 71 to 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2116"/>
      </w:tblGrid>
      <w:tr w:rsidR="00EA4C11" w:rsidRPr="00EA4C11" w14:paraId="45EF7555" w14:textId="77777777" w:rsidTr="00BF40E8">
        <w:tc>
          <w:tcPr>
            <w:tcW w:w="0" w:type="auto"/>
            <w:hideMark/>
          </w:tcPr>
          <w:p w14:paraId="432C38D4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</w:t>
            </w:r>
          </w:p>
        </w:tc>
        <w:tc>
          <w:tcPr>
            <w:tcW w:w="0" w:type="auto"/>
            <w:hideMark/>
          </w:tcPr>
          <w:p w14:paraId="128CFDC0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Monthly Premium</w:t>
            </w:r>
          </w:p>
        </w:tc>
      </w:tr>
      <w:tr w:rsidR="00EA4C11" w:rsidRPr="00EA4C11" w14:paraId="2F695A71" w14:textId="77777777" w:rsidTr="00BF40E8">
        <w:tc>
          <w:tcPr>
            <w:tcW w:w="0" w:type="auto"/>
            <w:hideMark/>
          </w:tcPr>
          <w:p w14:paraId="0E751BC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3DB6F88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R36.73</w:t>
            </w:r>
          </w:p>
        </w:tc>
      </w:tr>
      <w:tr w:rsidR="00EA4C11" w:rsidRPr="00EA4C11" w14:paraId="59D0275F" w14:textId="77777777" w:rsidTr="00BF40E8">
        <w:tc>
          <w:tcPr>
            <w:tcW w:w="0" w:type="auto"/>
            <w:hideMark/>
          </w:tcPr>
          <w:p w14:paraId="77BF5D2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036521D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R45.64</w:t>
            </w:r>
          </w:p>
        </w:tc>
      </w:tr>
      <w:tr w:rsidR="00EA4C11" w:rsidRPr="00EA4C11" w14:paraId="7F8EB86D" w14:textId="77777777" w:rsidTr="00BF40E8">
        <w:tc>
          <w:tcPr>
            <w:tcW w:w="0" w:type="auto"/>
            <w:hideMark/>
          </w:tcPr>
          <w:p w14:paraId="2183416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4371CB3D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R49.24</w:t>
            </w:r>
          </w:p>
        </w:tc>
      </w:tr>
      <w:tr w:rsidR="00EA4C11" w:rsidRPr="00EA4C11" w14:paraId="5572B01A" w14:textId="77777777" w:rsidTr="00BF40E8">
        <w:tc>
          <w:tcPr>
            <w:tcW w:w="0" w:type="auto"/>
            <w:hideMark/>
          </w:tcPr>
          <w:p w14:paraId="21462290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  <w:tc>
          <w:tcPr>
            <w:tcW w:w="0" w:type="auto"/>
            <w:hideMark/>
          </w:tcPr>
          <w:p w14:paraId="1AA8B69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R54.62</w:t>
            </w:r>
          </w:p>
        </w:tc>
      </w:tr>
      <w:tr w:rsidR="00EA4C11" w:rsidRPr="00EA4C11" w14:paraId="7E028B30" w14:textId="77777777" w:rsidTr="00BF40E8">
        <w:tc>
          <w:tcPr>
            <w:tcW w:w="0" w:type="auto"/>
            <w:hideMark/>
          </w:tcPr>
          <w:p w14:paraId="2BDAB41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003B4CE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R64.45</w:t>
            </w:r>
          </w:p>
        </w:tc>
      </w:tr>
      <w:tr w:rsidR="00EA4C11" w:rsidRPr="00EA4C11" w14:paraId="57E078C4" w14:textId="77777777" w:rsidTr="00BF40E8">
        <w:tc>
          <w:tcPr>
            <w:tcW w:w="0" w:type="auto"/>
            <w:hideMark/>
          </w:tcPr>
          <w:p w14:paraId="42A2BD0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7839AE4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R75.64</w:t>
            </w:r>
          </w:p>
        </w:tc>
      </w:tr>
      <w:tr w:rsidR="00EA4C11" w:rsidRPr="00EA4C11" w14:paraId="5DB4933E" w14:textId="77777777" w:rsidTr="00BF40E8">
        <w:tc>
          <w:tcPr>
            <w:tcW w:w="0" w:type="auto"/>
            <w:hideMark/>
          </w:tcPr>
          <w:p w14:paraId="5985EB4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019F776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R84.08</w:t>
            </w:r>
          </w:p>
        </w:tc>
      </w:tr>
    </w:tbl>
    <w:p w14:paraId="5AEC7A20" w14:textId="3069569D" w:rsidR="00EA4C11" w:rsidRP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D160121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7) Child Cover Matrix, including cover above R10,000</w:t>
      </w:r>
    </w:p>
    <w:p w14:paraId="10363139" w14:textId="42E2FEC0" w:rsidR="00EA4C11" w:rsidRPr="00EA4C11" w:rsidRDefault="00BF40E8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</w:t>
      </w:r>
      <w:r w:rsidR="00EA4C11"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he document provides the child cover benefit by age band across the full plan scale, including </w:t>
      </w:r>
      <w:r w:rsidR="00EA4C11"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R12,500, R13,500, R15,000, R16,500, R18,000, R20,000, R25,000, and R30,000</w:t>
      </w:r>
      <w:r w:rsidR="00EA4C11"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A0B1035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Child cover included by plan size</w:t>
      </w:r>
    </w:p>
    <w:tbl>
      <w:tblPr>
        <w:tblStyle w:val="TableGrid"/>
        <w:tblW w:w="10738" w:type="dxa"/>
        <w:tblInd w:w="-365" w:type="dxa"/>
        <w:tblLook w:val="04A0" w:firstRow="1" w:lastRow="0" w:firstColumn="1" w:lastColumn="0" w:noHBand="0" w:noVBand="1"/>
      </w:tblPr>
      <w:tblGrid>
        <w:gridCol w:w="1288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 w:rsidR="00EA4C11" w:rsidRPr="00EA4C11" w14:paraId="2904737B" w14:textId="77777777" w:rsidTr="00BF40E8">
        <w:tc>
          <w:tcPr>
            <w:tcW w:w="1288" w:type="dxa"/>
            <w:hideMark/>
          </w:tcPr>
          <w:p w14:paraId="65797314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Child age</w:t>
            </w:r>
          </w:p>
        </w:tc>
        <w:tc>
          <w:tcPr>
            <w:tcW w:w="0" w:type="auto"/>
            <w:hideMark/>
          </w:tcPr>
          <w:p w14:paraId="7F40BE72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R10,000 plan</w:t>
            </w:r>
          </w:p>
        </w:tc>
        <w:tc>
          <w:tcPr>
            <w:tcW w:w="0" w:type="auto"/>
            <w:hideMark/>
          </w:tcPr>
          <w:p w14:paraId="71D7291A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R12,500 plan</w:t>
            </w:r>
          </w:p>
        </w:tc>
        <w:tc>
          <w:tcPr>
            <w:tcW w:w="0" w:type="auto"/>
            <w:hideMark/>
          </w:tcPr>
          <w:p w14:paraId="6650B6DD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R13,500 plan</w:t>
            </w:r>
          </w:p>
        </w:tc>
        <w:tc>
          <w:tcPr>
            <w:tcW w:w="0" w:type="auto"/>
            <w:hideMark/>
          </w:tcPr>
          <w:p w14:paraId="41843632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R15,000 plan</w:t>
            </w:r>
          </w:p>
        </w:tc>
        <w:tc>
          <w:tcPr>
            <w:tcW w:w="0" w:type="auto"/>
            <w:hideMark/>
          </w:tcPr>
          <w:p w14:paraId="081FE3F3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R16,500 plan</w:t>
            </w:r>
          </w:p>
        </w:tc>
        <w:tc>
          <w:tcPr>
            <w:tcW w:w="0" w:type="auto"/>
            <w:hideMark/>
          </w:tcPr>
          <w:p w14:paraId="4A789534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R18,000 plan</w:t>
            </w:r>
          </w:p>
        </w:tc>
        <w:tc>
          <w:tcPr>
            <w:tcW w:w="0" w:type="auto"/>
            <w:hideMark/>
          </w:tcPr>
          <w:p w14:paraId="0F00C103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R20,000 plan</w:t>
            </w:r>
          </w:p>
        </w:tc>
        <w:tc>
          <w:tcPr>
            <w:tcW w:w="0" w:type="auto"/>
            <w:hideMark/>
          </w:tcPr>
          <w:p w14:paraId="2AF950C1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R25,000 plan</w:t>
            </w:r>
          </w:p>
        </w:tc>
        <w:tc>
          <w:tcPr>
            <w:tcW w:w="1050" w:type="dxa"/>
            <w:hideMark/>
          </w:tcPr>
          <w:p w14:paraId="399BCC96" w14:textId="77777777" w:rsidR="00EA4C11" w:rsidRPr="00EA4C11" w:rsidRDefault="00EA4C11" w:rsidP="00EA4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R30,000 plan</w:t>
            </w:r>
          </w:p>
        </w:tc>
      </w:tr>
      <w:tr w:rsidR="00EA4C11" w:rsidRPr="00EA4C11" w14:paraId="2FE3E5F6" w14:textId="77777777" w:rsidTr="00BF40E8">
        <w:tc>
          <w:tcPr>
            <w:tcW w:w="1288" w:type="dxa"/>
            <w:hideMark/>
          </w:tcPr>
          <w:p w14:paraId="2ACEF91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14 to 21</w:t>
            </w:r>
          </w:p>
        </w:tc>
        <w:tc>
          <w:tcPr>
            <w:tcW w:w="0" w:type="auto"/>
            <w:hideMark/>
          </w:tcPr>
          <w:p w14:paraId="6137E00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3799FDC7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R12,500</w:t>
            </w:r>
          </w:p>
        </w:tc>
        <w:tc>
          <w:tcPr>
            <w:tcW w:w="0" w:type="auto"/>
            <w:hideMark/>
          </w:tcPr>
          <w:p w14:paraId="29A98C9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R13,500</w:t>
            </w:r>
          </w:p>
        </w:tc>
        <w:tc>
          <w:tcPr>
            <w:tcW w:w="0" w:type="auto"/>
            <w:hideMark/>
          </w:tcPr>
          <w:p w14:paraId="688359C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1217970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R16,500</w:t>
            </w:r>
          </w:p>
        </w:tc>
        <w:tc>
          <w:tcPr>
            <w:tcW w:w="0" w:type="auto"/>
            <w:hideMark/>
          </w:tcPr>
          <w:p w14:paraId="2E09FE2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R18,000</w:t>
            </w:r>
          </w:p>
        </w:tc>
        <w:tc>
          <w:tcPr>
            <w:tcW w:w="0" w:type="auto"/>
            <w:hideMark/>
          </w:tcPr>
          <w:p w14:paraId="5067D56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R20,000</w:t>
            </w:r>
          </w:p>
        </w:tc>
        <w:tc>
          <w:tcPr>
            <w:tcW w:w="0" w:type="auto"/>
            <w:hideMark/>
          </w:tcPr>
          <w:p w14:paraId="3A72322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R25,000</w:t>
            </w:r>
          </w:p>
        </w:tc>
        <w:tc>
          <w:tcPr>
            <w:tcW w:w="1050" w:type="dxa"/>
            <w:hideMark/>
          </w:tcPr>
          <w:p w14:paraId="49FAA6F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R30,000</w:t>
            </w:r>
          </w:p>
        </w:tc>
      </w:tr>
      <w:tr w:rsidR="00EA4C11" w:rsidRPr="00EA4C11" w14:paraId="0F725DA9" w14:textId="77777777" w:rsidTr="00BF40E8">
        <w:tc>
          <w:tcPr>
            <w:tcW w:w="1288" w:type="dxa"/>
            <w:hideMark/>
          </w:tcPr>
          <w:p w14:paraId="54F9E9D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 to 13</w:t>
            </w:r>
          </w:p>
        </w:tc>
        <w:tc>
          <w:tcPr>
            <w:tcW w:w="0" w:type="auto"/>
            <w:hideMark/>
          </w:tcPr>
          <w:p w14:paraId="128D481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5113191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R6,250</w:t>
            </w:r>
          </w:p>
        </w:tc>
        <w:tc>
          <w:tcPr>
            <w:tcW w:w="0" w:type="auto"/>
            <w:hideMark/>
          </w:tcPr>
          <w:p w14:paraId="64B6111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R6,750</w:t>
            </w:r>
          </w:p>
        </w:tc>
        <w:tc>
          <w:tcPr>
            <w:tcW w:w="0" w:type="auto"/>
            <w:hideMark/>
          </w:tcPr>
          <w:p w14:paraId="37BAB716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R7,000</w:t>
            </w:r>
          </w:p>
        </w:tc>
        <w:tc>
          <w:tcPr>
            <w:tcW w:w="0" w:type="auto"/>
            <w:hideMark/>
          </w:tcPr>
          <w:p w14:paraId="110E9A04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R7,500</w:t>
            </w:r>
          </w:p>
        </w:tc>
        <w:tc>
          <w:tcPr>
            <w:tcW w:w="0" w:type="auto"/>
            <w:hideMark/>
          </w:tcPr>
          <w:p w14:paraId="783748D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R9,000</w:t>
            </w:r>
          </w:p>
        </w:tc>
        <w:tc>
          <w:tcPr>
            <w:tcW w:w="0" w:type="auto"/>
            <w:hideMark/>
          </w:tcPr>
          <w:p w14:paraId="7BF1710F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R10,000</w:t>
            </w:r>
          </w:p>
        </w:tc>
        <w:tc>
          <w:tcPr>
            <w:tcW w:w="0" w:type="auto"/>
            <w:hideMark/>
          </w:tcPr>
          <w:p w14:paraId="788B454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R8,500</w:t>
            </w:r>
          </w:p>
        </w:tc>
        <w:tc>
          <w:tcPr>
            <w:tcW w:w="1050" w:type="dxa"/>
            <w:hideMark/>
          </w:tcPr>
          <w:p w14:paraId="11EEC11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R15,000</w:t>
            </w:r>
          </w:p>
        </w:tc>
      </w:tr>
      <w:tr w:rsidR="00EA4C11" w:rsidRPr="00EA4C11" w14:paraId="45BA32B8" w14:textId="77777777" w:rsidTr="00BF40E8">
        <w:tc>
          <w:tcPr>
            <w:tcW w:w="1288" w:type="dxa"/>
            <w:hideMark/>
          </w:tcPr>
          <w:p w14:paraId="317FC8C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to 5</w:t>
            </w:r>
          </w:p>
        </w:tc>
        <w:tc>
          <w:tcPr>
            <w:tcW w:w="0" w:type="auto"/>
            <w:hideMark/>
          </w:tcPr>
          <w:p w14:paraId="0E455BF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R2,500</w:t>
            </w:r>
          </w:p>
        </w:tc>
        <w:tc>
          <w:tcPr>
            <w:tcW w:w="0" w:type="auto"/>
            <w:hideMark/>
          </w:tcPr>
          <w:p w14:paraId="15E61A5B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R3,500</w:t>
            </w:r>
          </w:p>
        </w:tc>
        <w:tc>
          <w:tcPr>
            <w:tcW w:w="0" w:type="auto"/>
            <w:hideMark/>
          </w:tcPr>
          <w:p w14:paraId="378DBFB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R3,500</w:t>
            </w:r>
          </w:p>
        </w:tc>
        <w:tc>
          <w:tcPr>
            <w:tcW w:w="0" w:type="auto"/>
            <w:hideMark/>
          </w:tcPr>
          <w:p w14:paraId="53FFD0B3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R3,500</w:t>
            </w:r>
          </w:p>
        </w:tc>
        <w:tc>
          <w:tcPr>
            <w:tcW w:w="0" w:type="auto"/>
            <w:hideMark/>
          </w:tcPr>
          <w:p w14:paraId="17F6565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R3,500</w:t>
            </w:r>
          </w:p>
        </w:tc>
        <w:tc>
          <w:tcPr>
            <w:tcW w:w="0" w:type="auto"/>
            <w:hideMark/>
          </w:tcPr>
          <w:p w14:paraId="605B365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0" w:type="auto"/>
            <w:hideMark/>
          </w:tcPr>
          <w:p w14:paraId="2640E00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R5,000</w:t>
            </w:r>
          </w:p>
        </w:tc>
        <w:tc>
          <w:tcPr>
            <w:tcW w:w="0" w:type="auto"/>
            <w:hideMark/>
          </w:tcPr>
          <w:p w14:paraId="21DE60E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R4,000</w:t>
            </w:r>
          </w:p>
        </w:tc>
        <w:tc>
          <w:tcPr>
            <w:tcW w:w="1050" w:type="dxa"/>
            <w:hideMark/>
          </w:tcPr>
          <w:p w14:paraId="6B375B65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R7,500</w:t>
            </w:r>
          </w:p>
        </w:tc>
      </w:tr>
      <w:tr w:rsidR="00EA4C11" w:rsidRPr="00EA4C11" w14:paraId="79C8A3DC" w14:textId="77777777" w:rsidTr="00BF40E8">
        <w:tc>
          <w:tcPr>
            <w:tcW w:w="1288" w:type="dxa"/>
            <w:hideMark/>
          </w:tcPr>
          <w:p w14:paraId="13388E7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 to 11 months</w:t>
            </w:r>
          </w:p>
        </w:tc>
        <w:tc>
          <w:tcPr>
            <w:tcW w:w="0" w:type="auto"/>
            <w:hideMark/>
          </w:tcPr>
          <w:p w14:paraId="7BBD577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R1,500</w:t>
            </w:r>
          </w:p>
        </w:tc>
        <w:tc>
          <w:tcPr>
            <w:tcW w:w="0" w:type="auto"/>
            <w:hideMark/>
          </w:tcPr>
          <w:p w14:paraId="29D18F4E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R2,000</w:t>
            </w:r>
          </w:p>
        </w:tc>
        <w:tc>
          <w:tcPr>
            <w:tcW w:w="0" w:type="auto"/>
            <w:hideMark/>
          </w:tcPr>
          <w:p w14:paraId="67736EC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R2,000</w:t>
            </w:r>
          </w:p>
        </w:tc>
        <w:tc>
          <w:tcPr>
            <w:tcW w:w="0" w:type="auto"/>
            <w:hideMark/>
          </w:tcPr>
          <w:p w14:paraId="526E11D9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R2,000</w:t>
            </w:r>
          </w:p>
        </w:tc>
        <w:tc>
          <w:tcPr>
            <w:tcW w:w="0" w:type="auto"/>
            <w:hideMark/>
          </w:tcPr>
          <w:p w14:paraId="63AFA332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R2,000</w:t>
            </w:r>
          </w:p>
        </w:tc>
        <w:tc>
          <w:tcPr>
            <w:tcW w:w="0" w:type="auto"/>
            <w:hideMark/>
          </w:tcPr>
          <w:p w14:paraId="6414AE8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R2,000</w:t>
            </w:r>
          </w:p>
        </w:tc>
        <w:tc>
          <w:tcPr>
            <w:tcW w:w="0" w:type="auto"/>
            <w:hideMark/>
          </w:tcPr>
          <w:p w14:paraId="08791498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R2,500</w:t>
            </w:r>
          </w:p>
        </w:tc>
        <w:tc>
          <w:tcPr>
            <w:tcW w:w="0" w:type="auto"/>
            <w:hideMark/>
          </w:tcPr>
          <w:p w14:paraId="2817B5A1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R2,500</w:t>
            </w:r>
          </w:p>
        </w:tc>
        <w:tc>
          <w:tcPr>
            <w:tcW w:w="1050" w:type="dxa"/>
            <w:hideMark/>
          </w:tcPr>
          <w:p w14:paraId="309FB3FC" w14:textId="77777777" w:rsidR="00EA4C11" w:rsidRPr="00EA4C11" w:rsidRDefault="00EA4C11" w:rsidP="00EA4C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4C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R3,000</w:t>
            </w:r>
          </w:p>
        </w:tc>
      </w:tr>
    </w:tbl>
    <w:p w14:paraId="26AAD072" w14:textId="5B5D6898" w:rsidR="00EA4C11" w:rsidRPr="00EA4C11" w:rsidRDefault="00EA4C11" w:rsidP="00EA4C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20B77FD" w14:textId="77777777" w:rsidR="00EA4C11" w:rsidRPr="00EA4C11" w:rsidRDefault="00EA4C11" w:rsidP="00EA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8) Brochure notes section</w:t>
      </w:r>
    </w:p>
    <w:p w14:paraId="5B9F5484" w14:textId="77777777" w:rsidR="00EA4C11" w:rsidRPr="00EA4C11" w:rsidRDefault="00EA4C11" w:rsidP="00E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Important Notes</w:t>
      </w:r>
    </w:p>
    <w:p w14:paraId="0A7A3333" w14:textId="77777777" w:rsidR="00EA4C11" w:rsidRPr="00EA4C11" w:rsidRDefault="00EA4C11" w:rsidP="00EA4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Standard plans carry a </w:t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6-month waiting period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0D0ADB43" w14:textId="77777777" w:rsidR="00EA4C11" w:rsidRPr="00EA4C11" w:rsidRDefault="00EA4C11" w:rsidP="00EA4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Society plans also carry a </w:t>
      </w:r>
      <w:r w:rsidRPr="00EA4C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6-month waiting period</w:t>
      </w: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748A4180" w14:textId="77777777" w:rsidR="00EA4C11" w:rsidRPr="00EA4C11" w:rsidRDefault="00EA4C11" w:rsidP="00EA4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Benefits and product offerings may change from time to time </w:t>
      </w:r>
    </w:p>
    <w:p w14:paraId="76FFB31F" w14:textId="77777777" w:rsidR="00EA4C11" w:rsidRPr="00EA4C11" w:rsidRDefault="00EA4C11" w:rsidP="00EA4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Terms and conditions apply </w:t>
      </w:r>
    </w:p>
    <w:p w14:paraId="4A87B48E" w14:textId="77777777" w:rsidR="00EA4C11" w:rsidRPr="00EA4C11" w:rsidRDefault="00EA4C11" w:rsidP="00EA4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Additional benefits apply only to the main member and spouse </w:t>
      </w:r>
    </w:p>
    <w:p w14:paraId="53269502" w14:textId="77777777" w:rsidR="00EA4C11" w:rsidRPr="00EA4C11" w:rsidRDefault="00EA4C11" w:rsidP="00EA4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4C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Some age bands and higher cover amounts are not available in the source schedule.</w:t>
      </w:r>
    </w:p>
    <w:p w14:paraId="11723B37" w14:textId="70D7FFB4" w:rsidR="008B7BAD" w:rsidRPr="00EA4C11" w:rsidRDefault="008B7BAD" w:rsidP="00EA4C11"/>
    <w:sectPr w:rsidR="008B7BAD" w:rsidRPr="00EA4C11" w:rsidSect="009A02FE">
      <w:headerReference w:type="default" r:id="rId10"/>
      <w:footerReference w:type="even" r:id="rId11"/>
      <w:footerReference w:type="default" r:id="rId12"/>
      <w:pgSz w:w="11906" w:h="16838"/>
      <w:pgMar w:top="2325" w:right="1440" w:bottom="1418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B0495" w14:textId="77777777" w:rsidR="006D14A1" w:rsidRDefault="006D14A1" w:rsidP="00F63856">
      <w:pPr>
        <w:spacing w:after="0" w:line="240" w:lineRule="auto"/>
      </w:pPr>
      <w:r>
        <w:separator/>
      </w:r>
    </w:p>
  </w:endnote>
  <w:endnote w:type="continuationSeparator" w:id="0">
    <w:p w14:paraId="48DB76E2" w14:textId="77777777" w:rsidR="006D14A1" w:rsidRDefault="006D14A1" w:rsidP="00F6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rope Light">
    <w:altName w:val="Calibri"/>
    <w:panose1 w:val="020B0604020202020204"/>
    <w:charset w:val="00"/>
    <w:family w:val="auto"/>
    <w:pitch w:val="variable"/>
    <w:sig w:usb0="A00002BF" w:usb1="5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4699157"/>
      <w:docPartObj>
        <w:docPartGallery w:val="Page Numbers (Bottom of Page)"/>
        <w:docPartUnique/>
      </w:docPartObj>
    </w:sdtPr>
    <w:sdtContent>
      <w:p w14:paraId="57ACA627" w14:textId="77777777" w:rsidR="009A02FE" w:rsidRDefault="009A02FE" w:rsidP="002A3F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56EFE5D" w14:textId="77777777" w:rsidR="009A02FE" w:rsidRDefault="009A02FE" w:rsidP="009A02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6007602"/>
      <w:docPartObj>
        <w:docPartGallery w:val="Page Numbers (Bottom of Page)"/>
        <w:docPartUnique/>
      </w:docPartObj>
    </w:sdtPr>
    <w:sdtContent>
      <w:p w14:paraId="2E6DEEDA" w14:textId="77777777" w:rsidR="009A02FE" w:rsidRDefault="009A02FE" w:rsidP="002A3F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9639" w:type="dxa"/>
      <w:tblInd w:w="-3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96"/>
      <w:gridCol w:w="5043"/>
    </w:tblGrid>
    <w:tr w:rsidR="00A00CF0" w14:paraId="03B2AEEB" w14:textId="77777777" w:rsidTr="0059049C">
      <w:trPr>
        <w:trHeight w:val="712"/>
      </w:trPr>
      <w:tc>
        <w:tcPr>
          <w:tcW w:w="4596" w:type="dxa"/>
        </w:tcPr>
        <w:p w14:paraId="4A70E72E" w14:textId="77777777" w:rsidR="00A00CF0" w:rsidRPr="0059049C" w:rsidRDefault="00A00CF0" w:rsidP="009A02FE">
          <w:pPr>
            <w:pStyle w:val="Footer"/>
            <w:numPr>
              <w:ilvl w:val="0"/>
              <w:numId w:val="1"/>
            </w:numPr>
            <w:ind w:right="360"/>
            <w:rPr>
              <w:rFonts w:ascii="Manrope Light" w:hAnsi="Manrope Light"/>
            </w:rPr>
          </w:pPr>
          <w:r w:rsidRPr="0059049C">
            <w:rPr>
              <w:rFonts w:ascii="Manrope Light" w:hAnsi="Manrope Light"/>
            </w:rPr>
            <w:t>www.mymint.co.za</w:t>
          </w:r>
        </w:p>
      </w:tc>
      <w:tc>
        <w:tcPr>
          <w:tcW w:w="5043" w:type="dxa"/>
        </w:tcPr>
        <w:p w14:paraId="68619C36" w14:textId="77777777" w:rsidR="00A00CF0" w:rsidRPr="0059049C" w:rsidRDefault="0059049C" w:rsidP="0059049C">
          <w:pPr>
            <w:pStyle w:val="Footer"/>
            <w:numPr>
              <w:ilvl w:val="0"/>
              <w:numId w:val="3"/>
            </w:numPr>
            <w:rPr>
              <w:rFonts w:ascii="Manrope Light" w:hAnsi="Manrope Light"/>
            </w:rPr>
          </w:pPr>
          <w:r w:rsidRPr="0059049C">
            <w:rPr>
              <w:rFonts w:ascii="Manrope Light" w:hAnsi="Manrope Light"/>
            </w:rPr>
            <w:t>3 Gwen Ln, Sandown, Sandton, 2031</w:t>
          </w:r>
        </w:p>
      </w:tc>
    </w:tr>
    <w:tr w:rsidR="00A00CF0" w14:paraId="3791B621" w14:textId="77777777" w:rsidTr="0059049C">
      <w:trPr>
        <w:trHeight w:val="679"/>
      </w:trPr>
      <w:tc>
        <w:tcPr>
          <w:tcW w:w="4596" w:type="dxa"/>
        </w:tcPr>
        <w:p w14:paraId="78ED250A" w14:textId="77777777" w:rsidR="00A00CF0" w:rsidRPr="0059049C" w:rsidRDefault="0059049C" w:rsidP="0059049C">
          <w:pPr>
            <w:pStyle w:val="Footer"/>
            <w:numPr>
              <w:ilvl w:val="0"/>
              <w:numId w:val="2"/>
            </w:numPr>
            <w:rPr>
              <w:rFonts w:ascii="Manrope Light" w:hAnsi="Manrope Light"/>
            </w:rPr>
          </w:pPr>
          <w:r w:rsidRPr="0059049C">
            <w:rPr>
              <w:rFonts w:ascii="Manrope Light" w:hAnsi="Manrope Light"/>
            </w:rPr>
            <w:t>info@mymint.co.za</w:t>
          </w:r>
        </w:p>
      </w:tc>
      <w:tc>
        <w:tcPr>
          <w:tcW w:w="5043" w:type="dxa"/>
        </w:tcPr>
        <w:p w14:paraId="3CB2EF43" w14:textId="77777777" w:rsidR="00A00CF0" w:rsidRPr="0059049C" w:rsidRDefault="0059049C" w:rsidP="0059049C">
          <w:pPr>
            <w:pStyle w:val="Footer"/>
            <w:numPr>
              <w:ilvl w:val="0"/>
              <w:numId w:val="4"/>
            </w:numPr>
            <w:rPr>
              <w:rFonts w:ascii="Manrope Light" w:hAnsi="Manrope Light"/>
            </w:rPr>
          </w:pPr>
          <w:r w:rsidRPr="0059049C">
            <w:rPr>
              <w:rFonts w:ascii="Manrope Light" w:hAnsi="Manrope Light"/>
            </w:rPr>
            <w:t>+27 10 276 0531</w:t>
          </w:r>
        </w:p>
      </w:tc>
    </w:tr>
  </w:tbl>
  <w:p w14:paraId="6C04F331" w14:textId="77777777" w:rsidR="00A00CF0" w:rsidRDefault="00A00CF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461DC20" wp14:editId="29469403">
          <wp:simplePos x="0" y="0"/>
          <wp:positionH relativeFrom="column">
            <wp:posOffset>-914400</wp:posOffset>
          </wp:positionH>
          <wp:positionV relativeFrom="paragraph">
            <wp:posOffset>-1661087</wp:posOffset>
          </wp:positionV>
          <wp:extent cx="1991360" cy="1851182"/>
          <wp:effectExtent l="0" t="0" r="2540" b="3175"/>
          <wp:wrapNone/>
          <wp:docPr id="1475548547" name="Picture 6" descr="A black and purpl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548547" name="Picture 6" descr="A black and purpl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1360" cy="18511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B52F8" w14:textId="77777777" w:rsidR="006D14A1" w:rsidRDefault="006D14A1" w:rsidP="00F63856">
      <w:pPr>
        <w:spacing w:after="0" w:line="240" w:lineRule="auto"/>
      </w:pPr>
      <w:r>
        <w:separator/>
      </w:r>
    </w:p>
  </w:footnote>
  <w:footnote w:type="continuationSeparator" w:id="0">
    <w:p w14:paraId="16F5E8B1" w14:textId="77777777" w:rsidR="006D14A1" w:rsidRDefault="006D14A1" w:rsidP="00F63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E4FD" w14:textId="77777777" w:rsidR="00F63856" w:rsidRDefault="001D7525">
    <w:pPr>
      <w:pStyle w:val="Header"/>
    </w:pPr>
    <w:r w:rsidRPr="001D7525">
      <w:rPr>
        <w:noProof/>
      </w:rPr>
      <w:drawing>
        <wp:anchor distT="0" distB="0" distL="114300" distR="114300" simplePos="0" relativeHeight="251658239" behindDoc="1" locked="0" layoutInCell="1" allowOverlap="1" wp14:anchorId="0EF575F6" wp14:editId="79BB13CA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5731510" cy="527685"/>
          <wp:effectExtent l="0" t="0" r="0" b="5715"/>
          <wp:wrapNone/>
          <wp:docPr id="8611225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11225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527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7525">
      <w:rPr>
        <w:noProof/>
      </w:rPr>
      <w:drawing>
        <wp:anchor distT="0" distB="0" distL="114300" distR="114300" simplePos="0" relativeHeight="251662336" behindDoc="1" locked="0" layoutInCell="1" allowOverlap="1" wp14:anchorId="18F319C8" wp14:editId="4130C8A0">
          <wp:simplePos x="0" y="0"/>
          <wp:positionH relativeFrom="column">
            <wp:posOffset>3107484</wp:posOffset>
          </wp:positionH>
          <wp:positionV relativeFrom="paragraph">
            <wp:posOffset>969834</wp:posOffset>
          </wp:positionV>
          <wp:extent cx="4432300" cy="215900"/>
          <wp:effectExtent l="0" t="0" r="0" b="0"/>
          <wp:wrapNone/>
          <wp:docPr id="16229947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994769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432300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8D7A18" wp14:editId="5991A7A2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7584558" cy="2240200"/>
          <wp:effectExtent l="0" t="0" r="0" b="0"/>
          <wp:wrapNone/>
          <wp:docPr id="1819548625" name="Picture 16" descr="A black and purpl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548625" name="Picture 16" descr="A black and purple background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558" cy="224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3856">
      <w:rPr>
        <w:noProof/>
      </w:rPr>
      <w:drawing>
        <wp:inline distT="0" distB="0" distL="0" distR="0" wp14:anchorId="43D8E58A" wp14:editId="72EACA5A">
          <wp:extent cx="0" cy="0"/>
          <wp:effectExtent l="0" t="0" r="0" b="0"/>
          <wp:docPr id="185504657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5046576" name="Picture 1855046576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0" type="#_x0000_t75" style="width:15.25pt;height:15.25pt;visibility:visible;mso-wrap-style:square" o:bullet="t">
        <v:imagedata r:id="rId1" o:title=""/>
      </v:shape>
    </w:pict>
  </w:numPicBullet>
  <w:numPicBullet w:numPicBulletId="1">
    <w:pict>
      <v:shape id="_x0000_i1211" type="#_x0000_t75" style="width:16pt;height:13.1pt;visibility:visible;mso-wrap-style:square" o:bullet="t">
        <v:imagedata r:id="rId2" o:title=""/>
      </v:shape>
    </w:pict>
  </w:numPicBullet>
  <w:numPicBullet w:numPicBulletId="2">
    <w:pict>
      <v:shape id="_x0000_i1212" type="#_x0000_t75" style="width:12.35pt;height:15.25pt;visibility:visible;mso-wrap-style:square" o:bullet="t">
        <v:imagedata r:id="rId3" o:title=""/>
      </v:shape>
    </w:pict>
  </w:numPicBullet>
  <w:numPicBullet w:numPicBulletId="3">
    <w:pict>
      <v:shape id="_x0000_i1213" type="#_x0000_t75" style="width:15.25pt;height:15.25pt;visibility:visible;mso-wrap-style:square" o:bullet="t">
        <v:imagedata r:id="rId4" o:title=""/>
      </v:shape>
    </w:pict>
  </w:numPicBullet>
  <w:abstractNum w:abstractNumId="0" w15:restartNumberingAfterBreak="0">
    <w:nsid w:val="06AE6BBA"/>
    <w:multiLevelType w:val="multilevel"/>
    <w:tmpl w:val="F59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4D65"/>
    <w:multiLevelType w:val="hybridMultilevel"/>
    <w:tmpl w:val="B016B29E"/>
    <w:lvl w:ilvl="0" w:tplc="FAE84B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603C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040D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DEB9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1C58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7421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AC40D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A20A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F4DD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4D11E0"/>
    <w:multiLevelType w:val="hybridMultilevel"/>
    <w:tmpl w:val="E0781698"/>
    <w:lvl w:ilvl="0" w:tplc="41409AF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8E40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54DE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F0D2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323F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F467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28A0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18A0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7845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3C52583"/>
    <w:multiLevelType w:val="hybridMultilevel"/>
    <w:tmpl w:val="8F227D3A"/>
    <w:lvl w:ilvl="0" w:tplc="B6C2A70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D853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7281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E2BE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DAB0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05E95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3890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CCC3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1633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06C0C8F"/>
    <w:multiLevelType w:val="multilevel"/>
    <w:tmpl w:val="16D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27D5D"/>
    <w:multiLevelType w:val="hybridMultilevel"/>
    <w:tmpl w:val="5D700A20"/>
    <w:lvl w:ilvl="0" w:tplc="BDF883A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C04B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1458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0CB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F45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6A74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44E8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64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0ECC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65806452">
    <w:abstractNumId w:val="1"/>
  </w:num>
  <w:num w:numId="2" w16cid:durableId="827790210">
    <w:abstractNumId w:val="5"/>
  </w:num>
  <w:num w:numId="3" w16cid:durableId="2111462673">
    <w:abstractNumId w:val="2"/>
  </w:num>
  <w:num w:numId="4" w16cid:durableId="295523479">
    <w:abstractNumId w:val="3"/>
  </w:num>
  <w:num w:numId="5" w16cid:durableId="2073238391">
    <w:abstractNumId w:val="4"/>
  </w:num>
  <w:num w:numId="6" w16cid:durableId="164766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BC"/>
    <w:rsid w:val="00014D6D"/>
    <w:rsid w:val="00037D6C"/>
    <w:rsid w:val="001D7525"/>
    <w:rsid w:val="002C4D0D"/>
    <w:rsid w:val="004B144B"/>
    <w:rsid w:val="00507FF9"/>
    <w:rsid w:val="0059049C"/>
    <w:rsid w:val="005B21F1"/>
    <w:rsid w:val="006D14A1"/>
    <w:rsid w:val="0070068E"/>
    <w:rsid w:val="007466D4"/>
    <w:rsid w:val="007B14DE"/>
    <w:rsid w:val="00867390"/>
    <w:rsid w:val="008B7BAD"/>
    <w:rsid w:val="009A02FE"/>
    <w:rsid w:val="00A00CF0"/>
    <w:rsid w:val="00A630FA"/>
    <w:rsid w:val="00BF40E8"/>
    <w:rsid w:val="00C61FBC"/>
    <w:rsid w:val="00D2023B"/>
    <w:rsid w:val="00D20620"/>
    <w:rsid w:val="00E02213"/>
    <w:rsid w:val="00EA4C11"/>
    <w:rsid w:val="00F6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4AE97"/>
  <w15:chartTrackingRefBased/>
  <w15:docId w15:val="{7E417585-CC0D-BF4F-A0D8-B8D2DA02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856"/>
  </w:style>
  <w:style w:type="paragraph" w:styleId="Footer">
    <w:name w:val="footer"/>
    <w:basedOn w:val="Normal"/>
    <w:link w:val="FooterChar"/>
    <w:uiPriority w:val="99"/>
    <w:unhideWhenUsed/>
    <w:rsid w:val="00F63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856"/>
  </w:style>
  <w:style w:type="table" w:styleId="TableGrid">
    <w:name w:val="Table Grid"/>
    <w:basedOn w:val="TableNormal"/>
    <w:uiPriority w:val="39"/>
    <w:rsid w:val="00A00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A02FE"/>
  </w:style>
  <w:style w:type="character" w:styleId="Strong">
    <w:name w:val="Strong"/>
    <w:basedOn w:val="DefaultParagraphFont"/>
    <w:uiPriority w:val="22"/>
    <w:qFormat/>
    <w:rsid w:val="00C61F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C61FBC"/>
    <w:rPr>
      <w:i/>
      <w:iCs/>
    </w:rPr>
  </w:style>
  <w:style w:type="paragraph" w:customStyle="1" w:styleId="msonormal0">
    <w:name w:val="msonormal"/>
    <w:basedOn w:val="Normal"/>
    <w:rsid w:val="00EA4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emf"/><Relationship Id="rId1" Type="http://schemas.openxmlformats.org/officeDocument/2006/relationships/image" Target="media/image5.emf"/><Relationship Id="rId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onwabodamane/Library/Group%20Containers/UBF8T346G9.Office/User%20Content.localized/Templates.localized/Mint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41e483-f52d-4557-9a71-4e2ed2189e3f" xsi:nil="true"/>
    <TaxCatchAll xmlns="40e55e5b-a3bc-4986-9856-ea39a2fd53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4973C83CF8F4C8C572F9A009E1A8A" ma:contentTypeVersion="99" ma:contentTypeDescription="Create a new document." ma:contentTypeScope="" ma:versionID="77a219314a791a782fd08203022d6bc9">
  <xsd:schema xmlns:xsd="http://www.w3.org/2001/XMLSchema" xmlns:xs="http://www.w3.org/2001/XMLSchema" xmlns:p="http://schemas.microsoft.com/office/2006/metadata/properties" xmlns:ns2="ef41e483-f52d-4557-9a71-4e2ed2189e3f" xmlns:ns3="40e55e5b-a3bc-4986-9856-ea39a2fd5321" targetNamespace="http://schemas.microsoft.com/office/2006/metadata/properties" ma:root="true" ma:fieldsID="6dc04129b1a9c825d2a8259e93336393" ns2:_="" ns3:_="">
    <xsd:import namespace="ef41e483-f52d-4557-9a71-4e2ed2189e3f"/>
    <xsd:import namespace="40e55e5b-a3bc-4986-9856-ea39a2fd5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1e483-f52d-4557-9a71-4e2ed2189e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displayName="Image Tags_0" ma:hidden="true" ma:internalName="lcf76f155ced4ddcb4097134ff3c332f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55e5b-a3bc-4986-9856-ea39a2fd532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258694b-83cd-4a55-ad1a-4b33d23aefda}" ma:internalName="TaxCatchAll" ma:showField="CatchAllData" ma:web="40e55e5b-a3bc-4986-9856-ea39a2fd53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443C0F-05DD-4678-89AE-11628C653554}">
  <ds:schemaRefs>
    <ds:schemaRef ds:uri="http://schemas.microsoft.com/office/2006/metadata/properties"/>
    <ds:schemaRef ds:uri="http://schemas.microsoft.com/office/infopath/2007/PartnerControls"/>
    <ds:schemaRef ds:uri="ef41e483-f52d-4557-9a71-4e2ed2189e3f"/>
    <ds:schemaRef ds:uri="40e55e5b-a3bc-4986-9856-ea39a2fd5321"/>
  </ds:schemaRefs>
</ds:datastoreItem>
</file>

<file path=customXml/itemProps2.xml><?xml version="1.0" encoding="utf-8"?>
<ds:datastoreItem xmlns:ds="http://schemas.openxmlformats.org/officeDocument/2006/customXml" ds:itemID="{A5B050CF-1E3F-4C23-8E47-9D192601C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41e483-f52d-4557-9a71-4e2ed2189e3f"/>
    <ds:schemaRef ds:uri="40e55e5b-a3bc-4986-9856-ea39a2fd5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2A50B6-1914-49A3-BB9E-F596DF880D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Mint Letterhead.dotx</Template>
  <TotalTime>30</TotalTime>
  <Pages>10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Lonwabo Damane</dc:creator>
  <cp:keywords/>
  <dc:description/>
  <cp:lastModifiedBy>Lonwabo Damane</cp:lastModifiedBy>
  <cp:revision>2</cp:revision>
  <cp:lastPrinted>2026-01-27T10:52:00Z</cp:lastPrinted>
  <dcterms:created xsi:type="dcterms:W3CDTF">2026-04-08T20:01:00Z</dcterms:created>
  <dcterms:modified xsi:type="dcterms:W3CDTF">2026-04-09T08:07:00Z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0x0101002A84973C83CF8F4C8C572F9A009E1A8A</vt:lpwstr>
  </property>
</Properties>
</file>